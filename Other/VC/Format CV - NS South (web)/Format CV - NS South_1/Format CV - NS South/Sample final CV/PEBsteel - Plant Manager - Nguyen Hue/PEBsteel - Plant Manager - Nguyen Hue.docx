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136CD551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C66F9C" w:rsidRPr="00C66F9C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PEBSTEEL </w:t>
      </w:r>
    </w:p>
    <w:p w14:paraId="594AF1AC" w14:textId="3AF0EB56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C66F9C" w:rsidRPr="00C66F9C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Plant Manager</w:t>
      </w:r>
    </w:p>
    <w:p w14:paraId="7A2604BA" w14:textId="51405353" w:rsidR="003C2EF8" w:rsidRDefault="007F018F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7F018F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CB6E740" wp14:editId="4D24D302">
            <wp:simplePos x="0" y="0"/>
            <wp:positionH relativeFrom="column">
              <wp:posOffset>5380595</wp:posOffset>
            </wp:positionH>
            <wp:positionV relativeFrom="paragraph">
              <wp:posOffset>342265</wp:posOffset>
            </wp:positionV>
            <wp:extent cx="1207135" cy="1207135"/>
            <wp:effectExtent l="0" t="0" r="0" b="0"/>
            <wp:wrapSquare wrapText="bothSides"/>
            <wp:docPr id="2045372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2" t="1" r="19020" b="47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22DB1109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C66F9C" w:rsidRPr="00C66F9C">
        <w:rPr>
          <w:rFonts w:ascii="Arial" w:eastAsia="Arial" w:hAnsi="Arial" w:cs="Arial"/>
          <w:color w:val="002060"/>
        </w:rPr>
        <w:t>Nguyen Hue</w:t>
      </w:r>
    </w:p>
    <w:p w14:paraId="39695A2D" w14:textId="3A72A7D8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C66F9C">
        <w:rPr>
          <w:rFonts w:ascii="Arial" w:eastAsia="Arial" w:hAnsi="Arial" w:cs="Arial"/>
          <w:color w:val="002060"/>
        </w:rPr>
        <w:t>Male</w:t>
      </w:r>
    </w:p>
    <w:p w14:paraId="19B552E2" w14:textId="487FFFB8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C66F9C">
        <w:rPr>
          <w:rFonts w:ascii="Arial" w:eastAsia="Arial" w:hAnsi="Arial" w:cs="Arial"/>
          <w:color w:val="002060"/>
        </w:rPr>
        <w:t>1987</w:t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45E2D12B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  <w:r w:rsidR="00C66F9C">
        <w:rPr>
          <w:rFonts w:ascii="Arial" w:eastAsia="Arial" w:hAnsi="Arial" w:cs="Arial"/>
          <w:color w:val="002060"/>
        </w:rPr>
        <w:t>HCMC</w:t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</w:t>
      </w:r>
      <w:proofErr w:type="gramStart"/>
      <w:r w:rsidR="00F60BA4">
        <w:rPr>
          <w:rFonts w:cstheme="minorHAnsi"/>
          <w:color w:val="002060"/>
          <w:szCs w:val="24"/>
        </w:rPr>
        <w:t>….</w:t>
      </w:r>
      <w:r w:rsidR="008C7211">
        <w:rPr>
          <w:rFonts w:cstheme="minorHAnsi"/>
          <w:color w:val="002060"/>
          <w:szCs w:val="24"/>
        </w:rPr>
        <w:t>.</w:t>
      </w:r>
      <w:proofErr w:type="gramEnd"/>
      <w:r w:rsidR="008C7211">
        <w:rPr>
          <w:rFonts w:cstheme="minorHAnsi"/>
          <w:color w:val="002060"/>
          <w:szCs w:val="24"/>
        </w:rPr>
        <w:t xml:space="preserve">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7710C4C5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5444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0899F1EA" w14:textId="77777777" w:rsidR="00C66F9C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C66F9C">
            <w:rPr>
              <w:noProof/>
            </w:rPr>
            <w:t xml:space="preserve">Apr/2012 – Present </w:t>
          </w:r>
          <w:r w:rsidR="00C66F9C"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 w:rsidR="00C66F9C">
            <w:rPr>
              <w:noProof/>
            </w:rPr>
            <w:t>SONION VIETNA</w:t>
          </w:r>
        </w:p>
        <w:p w14:paraId="14E25562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Jan/2022 – present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Factory Manager</w:t>
          </w:r>
        </w:p>
        <w:p w14:paraId="49F24CFE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Aug/2020 – Dec/2021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Strategy Operations Program Manager</w:t>
          </w:r>
        </w:p>
        <w:p w14:paraId="6F80958C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Jan/2016 – Aug/2020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Production Manager</w:t>
          </w:r>
        </w:p>
        <w:p w14:paraId="32F5FD91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Aug/2015 – Jan/2016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Senior Production Line Manager III</w:t>
          </w:r>
        </w:p>
        <w:p w14:paraId="220D781F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Jan/2015 – Aug/2015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Senior Production Line Manager II</w:t>
          </w:r>
        </w:p>
        <w:p w14:paraId="79C60BEF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Mar/2014 – Jan/2015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Senior Production Line Manager</w:t>
          </w:r>
        </w:p>
        <w:p w14:paraId="3DC4C563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May/2013 – Mar/2014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Production Line Manager</w:t>
          </w:r>
        </w:p>
        <w:p w14:paraId="40D540A7" w14:textId="77777777" w:rsidR="00C66F9C" w:rsidRDefault="00C66F9C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Apr/2012 – May/2013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Assistant Production Line Manager</w:t>
          </w:r>
        </w:p>
        <w:p w14:paraId="501E30C4" w14:textId="77777777" w:rsidR="00C66F9C" w:rsidRDefault="00C66F9C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Jan/2011 – Apr/2012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JABIL VIETNAM</w:t>
          </w:r>
        </w:p>
        <w:p w14:paraId="3141B0D6" w14:textId="77777777" w:rsidR="00C66F9C" w:rsidRDefault="00C66F9C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Production Supervisor</w:t>
          </w:r>
        </w:p>
        <w:p w14:paraId="4029CF38" w14:textId="77777777" w:rsidR="00C66F9C" w:rsidRDefault="00C66F9C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Jun/2009 – Dec/2010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OTHERS</w:t>
          </w:r>
        </w:p>
        <w:p w14:paraId="34384CD5" w14:textId="1EFF6A24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proofErr w:type="gramStart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</w:t>
      </w:r>
      <w:proofErr w:type="gramEnd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09AF6356" w14:textId="6344C944" w:rsidR="00C66F9C" w:rsidRDefault="00C66F9C" w:rsidP="00C66F9C">
      <w:pPr>
        <w:pStyle w:val="Heading1"/>
      </w:pPr>
      <w:bookmarkStart w:id="0" w:name="_Toc225150141"/>
      <w:bookmarkStart w:id="1" w:name="_Toc225150325"/>
      <w:r>
        <w:t>Apr/2012 – Present</w:t>
      </w:r>
      <w:r>
        <w:t xml:space="preserve"> </w:t>
      </w:r>
      <w:r>
        <w:tab/>
      </w:r>
      <w:r>
        <w:t>SONION VIETNA</w:t>
      </w:r>
      <w:bookmarkEnd w:id="0"/>
      <w:bookmarkEnd w:id="1"/>
    </w:p>
    <w:p w14:paraId="28829A88" w14:textId="77777777" w:rsidR="00C66F9C" w:rsidRDefault="00C66F9C" w:rsidP="00C66F9C">
      <w:pPr>
        <w:pStyle w:val="3Description"/>
      </w:pPr>
      <w:proofErr w:type="spellStart"/>
      <w:r>
        <w:t>Sonion</w:t>
      </w:r>
      <w:proofErr w:type="spellEnd"/>
      <w:r>
        <w:t xml:space="preserve"> is a global leader in designing and manufacturing components and solutions for hearing instruments/ innovative, efficient &amp; high-quality micro-</w:t>
      </w:r>
      <w:proofErr w:type="gramStart"/>
      <w:r>
        <w:t>acoustic</w:t>
      </w:r>
      <w:proofErr w:type="gramEnd"/>
      <w:r>
        <w:t xml:space="preserve"> to improve people’s quality of life.</w:t>
      </w:r>
    </w:p>
    <w:p w14:paraId="044765A6" w14:textId="77777777" w:rsidR="00C66F9C" w:rsidRDefault="00C66F9C" w:rsidP="00C66F9C">
      <w:pPr>
        <w:pStyle w:val="3Description"/>
      </w:pPr>
      <w:r>
        <w:t>Headquarter in Denmark.</w:t>
      </w:r>
    </w:p>
    <w:p w14:paraId="7A5EE603" w14:textId="77777777" w:rsidR="00C66F9C" w:rsidRDefault="00C66F9C" w:rsidP="00C66F9C">
      <w:pPr>
        <w:pStyle w:val="3Description"/>
      </w:pPr>
      <w:r>
        <w:t>Factories and Offices in Viet Nam (HCM &amp; Vung Tau), The Netherlands, China &amp; US.</w:t>
      </w:r>
    </w:p>
    <w:p w14:paraId="1FC85F42" w14:textId="77777777" w:rsidR="00C66F9C" w:rsidRDefault="00C66F9C" w:rsidP="00C66F9C">
      <w:pPr>
        <w:pStyle w:val="3Description"/>
      </w:pPr>
      <w:r>
        <w:t xml:space="preserve">Total employees: ~5,500. </w:t>
      </w:r>
    </w:p>
    <w:p w14:paraId="2B2CB9B4" w14:textId="2A2F4D06" w:rsidR="00C66F9C" w:rsidRDefault="00C66F9C" w:rsidP="00C66F9C">
      <w:pPr>
        <w:pStyle w:val="Heading2"/>
      </w:pPr>
      <w:bookmarkStart w:id="2" w:name="_Toc225150142"/>
      <w:bookmarkStart w:id="3" w:name="_Toc225150326"/>
      <w:r>
        <w:t xml:space="preserve">Jan/2022 </w:t>
      </w:r>
      <w:r>
        <w:t>–</w:t>
      </w:r>
      <w:r>
        <w:t xml:space="preserve"> present</w:t>
      </w:r>
      <w:r>
        <w:t xml:space="preserve"> </w:t>
      </w:r>
      <w:r>
        <w:tab/>
      </w:r>
      <w:r>
        <w:t xml:space="preserve">Factory </w:t>
      </w:r>
      <w:r>
        <w:t>Manager</w:t>
      </w:r>
      <w:bookmarkEnd w:id="2"/>
      <w:bookmarkEnd w:id="3"/>
    </w:p>
    <w:p w14:paraId="51050E76" w14:textId="77777777" w:rsidR="00C66F9C" w:rsidRDefault="00C66F9C" w:rsidP="00C66F9C">
      <w:pPr>
        <w:pStyle w:val="3Description"/>
      </w:pPr>
      <w:proofErr w:type="spellStart"/>
      <w:r>
        <w:t>Sonion</w:t>
      </w:r>
      <w:proofErr w:type="spellEnd"/>
      <w:r>
        <w:t xml:space="preserve"> Vietnam II – Dong Xuyen IP – Vung Tau city.</w:t>
      </w:r>
    </w:p>
    <w:p w14:paraId="49E53E98" w14:textId="77777777" w:rsidR="00C66F9C" w:rsidRDefault="00C66F9C" w:rsidP="00C66F9C">
      <w:pPr>
        <w:pStyle w:val="3Description"/>
      </w:pPr>
      <w:r>
        <w:t>Report to: Operations Senior Vice President.</w:t>
      </w:r>
    </w:p>
    <w:p w14:paraId="48C0E411" w14:textId="77777777" w:rsidR="00C66F9C" w:rsidRDefault="00C66F9C" w:rsidP="00C66F9C">
      <w:pPr>
        <w:pStyle w:val="3Description"/>
      </w:pPr>
      <w:r>
        <w:t>Direct subordinates: Production/ Quality/ Maintenance/ Facility/ SHE/ Supply Chain/ HR/ CIM/ Operational Restructuring Project Managers group.</w:t>
      </w:r>
    </w:p>
    <w:p w14:paraId="5C9BFC9B" w14:textId="77777777" w:rsidR="00C66F9C" w:rsidRDefault="00C66F9C" w:rsidP="00C66F9C">
      <w:pPr>
        <w:pStyle w:val="3Description"/>
      </w:pPr>
      <w:r>
        <w:lastRenderedPageBreak/>
        <w:t>Indirect subordinates: Finance, IT, R&amp;D.</w:t>
      </w:r>
    </w:p>
    <w:p w14:paraId="38E0BE7D" w14:textId="77777777" w:rsidR="00C66F9C" w:rsidRDefault="00C66F9C" w:rsidP="00C66F9C">
      <w:pPr>
        <w:pStyle w:val="3Description"/>
      </w:pPr>
      <w:r>
        <w:t>Employee scale under management: ~650 colleagues.</w:t>
      </w:r>
    </w:p>
    <w:p w14:paraId="7DEFA654" w14:textId="77777777" w:rsidR="00C66F9C" w:rsidRDefault="00C66F9C" w:rsidP="00C66F9C">
      <w:pPr>
        <w:pStyle w:val="2Subject"/>
      </w:pPr>
      <w:r>
        <w:t>Main duties:</w:t>
      </w:r>
    </w:p>
    <w:p w14:paraId="6A9CDF80" w14:textId="77777777" w:rsidR="00C66F9C" w:rsidRDefault="00C66F9C" w:rsidP="00C66F9C">
      <w:pPr>
        <w:pStyle w:val="1Content"/>
      </w:pPr>
      <w:r>
        <w:t xml:space="preserve">Participation in the execution of all relevant areas of the overall </w:t>
      </w:r>
      <w:proofErr w:type="spellStart"/>
      <w:r>
        <w:t>Sonion</w:t>
      </w:r>
      <w:proofErr w:type="spellEnd"/>
      <w:r>
        <w:t xml:space="preserve"> strategy, including the realization of the defined short and long-term goals.</w:t>
      </w:r>
    </w:p>
    <w:p w14:paraId="4EB32D33" w14:textId="1FA3844B" w:rsidR="009A5BFF" w:rsidRDefault="00C66F9C" w:rsidP="00C66F9C">
      <w:pPr>
        <w:pStyle w:val="1Content"/>
      </w:pPr>
      <w:r>
        <w:t>Optimize resources/ensure efficient work arrangement to meet operations performance targets.</w:t>
      </w:r>
    </w:p>
    <w:p w14:paraId="0F5DE35B" w14:textId="77777777" w:rsidR="00C66F9C" w:rsidRDefault="00C66F9C" w:rsidP="00C66F9C">
      <w:pPr>
        <w:pStyle w:val="1Content"/>
      </w:pPr>
      <w:r>
        <w:t xml:space="preserve">Minimize waste, Initiate savings initiatives, maintains continuous improvement environment on production. </w:t>
      </w:r>
    </w:p>
    <w:p w14:paraId="1FE7CF69" w14:textId="77777777" w:rsidR="00C66F9C" w:rsidRDefault="00C66F9C" w:rsidP="00C66F9C">
      <w:pPr>
        <w:pStyle w:val="1Content"/>
      </w:pPr>
      <w:r>
        <w:t xml:space="preserve">Building an organization consistent with the vision of </w:t>
      </w:r>
      <w:proofErr w:type="spellStart"/>
      <w:r>
        <w:t>Sonion</w:t>
      </w:r>
      <w:proofErr w:type="spellEnd"/>
      <w:r>
        <w:t xml:space="preserve"> </w:t>
      </w:r>
    </w:p>
    <w:p w14:paraId="1B0CAF36" w14:textId="77777777" w:rsidR="00C66F9C" w:rsidRDefault="00C66F9C" w:rsidP="00C66F9C">
      <w:pPr>
        <w:pStyle w:val="1Content"/>
      </w:pPr>
      <w:r>
        <w:t xml:space="preserve">Building a positive image of the company (internally and externally) </w:t>
      </w:r>
    </w:p>
    <w:p w14:paraId="50AA69B5" w14:textId="77777777" w:rsidR="00C66F9C" w:rsidRDefault="00C66F9C" w:rsidP="00C66F9C">
      <w:pPr>
        <w:pStyle w:val="1Content"/>
      </w:pPr>
      <w:r>
        <w:t xml:space="preserve">Attracting, developing, and retaining employees </w:t>
      </w:r>
    </w:p>
    <w:p w14:paraId="34A61C59" w14:textId="77777777" w:rsidR="00C66F9C" w:rsidRDefault="00C66F9C" w:rsidP="00C66F9C">
      <w:pPr>
        <w:pStyle w:val="1Content"/>
      </w:pPr>
      <w:r>
        <w:t xml:space="preserve">Operational management in consistency with any formal and legal aspects </w:t>
      </w:r>
    </w:p>
    <w:p w14:paraId="639A42C5" w14:textId="77777777" w:rsidR="00C66F9C" w:rsidRDefault="00C66F9C" w:rsidP="00C66F9C">
      <w:pPr>
        <w:pStyle w:val="1Content"/>
      </w:pPr>
      <w:r>
        <w:t xml:space="preserve">External representation of the company </w:t>
      </w:r>
    </w:p>
    <w:p w14:paraId="30006180" w14:textId="77777777" w:rsidR="00C66F9C" w:rsidRDefault="00C66F9C" w:rsidP="00C66F9C">
      <w:pPr>
        <w:pStyle w:val="1Content"/>
      </w:pPr>
      <w:r>
        <w:t xml:space="preserve">Maintaining buildings and facilities for long term operation </w:t>
      </w:r>
    </w:p>
    <w:p w14:paraId="19A92E7D" w14:textId="77777777" w:rsidR="00C66F9C" w:rsidRDefault="00C66F9C" w:rsidP="00C66F9C">
      <w:pPr>
        <w:pStyle w:val="1Content"/>
      </w:pPr>
      <w:r>
        <w:t xml:space="preserve">Ensuring that the management of the company is fully aligned and performed in accordance with the rules of procedures decided by the Management Council; &amp; QMS–ISO 9001, EMS-ISO 14001, OH&amp;SMS-ISO45001 </w:t>
      </w:r>
    </w:p>
    <w:p w14:paraId="0A6933BA" w14:textId="77777777" w:rsidR="00C66F9C" w:rsidRDefault="00C66F9C" w:rsidP="00C66F9C">
      <w:pPr>
        <w:pStyle w:val="2Subject"/>
      </w:pPr>
      <w:r>
        <w:t xml:space="preserve">Achievements: </w:t>
      </w:r>
    </w:p>
    <w:p w14:paraId="00F21089" w14:textId="77777777" w:rsidR="00C66F9C" w:rsidRDefault="00C66F9C" w:rsidP="00C66F9C">
      <w:pPr>
        <w:pStyle w:val="1Content"/>
      </w:pPr>
      <w:r>
        <w:t xml:space="preserve">Build and </w:t>
      </w:r>
      <w:proofErr w:type="gramStart"/>
      <w:r>
        <w:t>Develop</w:t>
      </w:r>
      <w:proofErr w:type="gramEnd"/>
      <w:r>
        <w:t xml:space="preserve"> the key Leadership Team 2022 – 2025, as the Direct reports group. </w:t>
      </w:r>
    </w:p>
    <w:p w14:paraId="61710074" w14:textId="5139FA23" w:rsidR="00C66F9C" w:rsidRDefault="00C66F9C" w:rsidP="00C66F9C">
      <w:pPr>
        <w:pStyle w:val="1Content"/>
      </w:pPr>
      <w:r>
        <w:t>Successfully</w:t>
      </w:r>
      <w:r>
        <w:t xml:space="preserve"> in manufacturing transfers from the Philippines factory to VN factory. </w:t>
      </w:r>
    </w:p>
    <w:p w14:paraId="472B542F" w14:textId="77777777" w:rsidR="00C66F9C" w:rsidRDefault="00C66F9C" w:rsidP="00C66F9C">
      <w:pPr>
        <w:pStyle w:val="1Content"/>
      </w:pPr>
      <w:r>
        <w:t xml:space="preserve">Develop scope from ~240 to ~650 </w:t>
      </w:r>
      <w:proofErr w:type="spellStart"/>
      <w:r>
        <w:t>collueages</w:t>
      </w:r>
      <w:proofErr w:type="spellEnd"/>
      <w:r>
        <w:t xml:space="preserve"> to adapt business demand. </w:t>
      </w:r>
    </w:p>
    <w:p w14:paraId="64495F8C" w14:textId="77777777" w:rsidR="00C66F9C" w:rsidRDefault="00C66F9C" w:rsidP="00C66F9C">
      <w:pPr>
        <w:pStyle w:val="1Content"/>
      </w:pPr>
      <w:r>
        <w:t xml:space="preserve">Completion of Factory Renovation 2022 – 2024. </w:t>
      </w:r>
    </w:p>
    <w:p w14:paraId="6DE35AD8" w14:textId="77777777" w:rsidR="00C66F9C" w:rsidRDefault="00C66F9C" w:rsidP="00C66F9C">
      <w:pPr>
        <w:pStyle w:val="1Content"/>
      </w:pPr>
      <w:r>
        <w:t xml:space="preserve">ESG activities: Beside reduced the electricity, water consumption and wastes. </w:t>
      </w:r>
    </w:p>
    <w:p w14:paraId="4620FA44" w14:textId="77777777" w:rsidR="00C66F9C" w:rsidRDefault="00C66F9C" w:rsidP="00C66F9C">
      <w:pPr>
        <w:pStyle w:val="1Content"/>
        <w:numPr>
          <w:ilvl w:val="1"/>
          <w:numId w:val="1"/>
        </w:numPr>
      </w:pPr>
      <w:r>
        <w:t xml:space="preserve">Leading of Social &amp; Environment Initiatives 2023 – Running and Charity event. </w:t>
      </w:r>
      <w:proofErr w:type="gramStart"/>
      <w:r>
        <w:t>More than 300 participants,</w:t>
      </w:r>
      <w:proofErr w:type="gramEnd"/>
      <w:r>
        <w:t xml:space="preserve"> contributed ~15 mil </w:t>
      </w:r>
      <w:proofErr w:type="spellStart"/>
      <w:r>
        <w:t>vnd</w:t>
      </w:r>
      <w:proofErr w:type="spellEnd"/>
      <w:r>
        <w:t xml:space="preserve"> to charity event in Vung Tau hospital. </w:t>
      </w:r>
    </w:p>
    <w:p w14:paraId="7A2DEED2" w14:textId="77777777" w:rsidR="00C66F9C" w:rsidRDefault="00C66F9C" w:rsidP="00C66F9C">
      <w:pPr>
        <w:pStyle w:val="1Content"/>
        <w:numPr>
          <w:ilvl w:val="1"/>
          <w:numId w:val="1"/>
        </w:numPr>
      </w:pPr>
      <w:r>
        <w:t xml:space="preserve">Leading of ESG Initiatives 2024 – Running and Tree Planting event. More than 400 participants, contributed ~270 trees in ‘Tree planting’ event in BR-VT. </w:t>
      </w:r>
    </w:p>
    <w:p w14:paraId="4F2FF29D" w14:textId="77777777" w:rsidR="00C66F9C" w:rsidRDefault="00C66F9C" w:rsidP="00C66F9C">
      <w:pPr>
        <w:pStyle w:val="1Content"/>
        <w:numPr>
          <w:ilvl w:val="1"/>
          <w:numId w:val="1"/>
        </w:numPr>
      </w:pPr>
      <w:r>
        <w:t xml:space="preserve">Leading of ESG Initiatives 2025 – Running and Support People event. </w:t>
      </w:r>
      <w:proofErr w:type="gramStart"/>
      <w:r>
        <w:t>More than 350 participants,</w:t>
      </w:r>
      <w:proofErr w:type="gramEnd"/>
      <w:r>
        <w:t xml:space="preserve"> supported 11 mil VND for 11 </w:t>
      </w:r>
      <w:proofErr w:type="spellStart"/>
      <w:r>
        <w:t>collueage</w:t>
      </w:r>
      <w:proofErr w:type="spellEnd"/>
      <w:r>
        <w:t xml:space="preserve"> in factory. </w:t>
      </w:r>
    </w:p>
    <w:p w14:paraId="7D7B427B" w14:textId="77777777" w:rsidR="00C66F9C" w:rsidRDefault="00C66F9C" w:rsidP="00C66F9C">
      <w:pPr>
        <w:pStyle w:val="1Content"/>
      </w:pPr>
      <w:r>
        <w:lastRenderedPageBreak/>
        <w:t xml:space="preserve">Cooperate to release several automation machines in production 2022 – 2024. Total headcount reduction ~110. </w:t>
      </w:r>
    </w:p>
    <w:p w14:paraId="7CB25387" w14:textId="77777777" w:rsidR="00C66F9C" w:rsidRDefault="00C66F9C" w:rsidP="00C66F9C">
      <w:pPr>
        <w:pStyle w:val="1Content"/>
      </w:pPr>
      <w:r>
        <w:t xml:space="preserve">Leading the cost saving program in factory, contributed ~300k$ - 400k$ a year from 2022 – 2025. </w:t>
      </w:r>
    </w:p>
    <w:p w14:paraId="603B6325" w14:textId="77777777" w:rsidR="00C66F9C" w:rsidRDefault="00C66F9C" w:rsidP="00C66F9C">
      <w:pPr>
        <w:pStyle w:val="1Content"/>
      </w:pPr>
      <w:r>
        <w:t xml:space="preserve">Leading the manufacturing transfers </w:t>
      </w:r>
      <w:proofErr w:type="spellStart"/>
      <w:r>
        <w:t>betweens</w:t>
      </w:r>
      <w:proofErr w:type="spellEnd"/>
      <w:r>
        <w:t xml:space="preserve"> VN factories in 2025 - 2026. </w:t>
      </w:r>
    </w:p>
    <w:p w14:paraId="61575B14" w14:textId="1BA36A52" w:rsidR="00C66F9C" w:rsidRDefault="00C66F9C" w:rsidP="00C66F9C">
      <w:pPr>
        <w:pStyle w:val="Heading2"/>
      </w:pPr>
      <w:bookmarkStart w:id="4" w:name="_Toc225150143"/>
      <w:bookmarkStart w:id="5" w:name="_Toc225150327"/>
      <w:r>
        <w:t>Aug/2020 – Dec/2021</w:t>
      </w:r>
      <w:r>
        <w:tab/>
      </w:r>
      <w:r>
        <w:t>Strategy Operations Program Manager</w:t>
      </w:r>
      <w:bookmarkEnd w:id="4"/>
      <w:bookmarkEnd w:id="5"/>
    </w:p>
    <w:p w14:paraId="6F4E09E5" w14:textId="77777777" w:rsidR="00C66F9C" w:rsidRDefault="00C66F9C" w:rsidP="00C66F9C">
      <w:pPr>
        <w:pStyle w:val="3Description"/>
      </w:pPr>
      <w:proofErr w:type="spellStart"/>
      <w:r>
        <w:t>Sonion</w:t>
      </w:r>
      <w:proofErr w:type="spellEnd"/>
      <w:r>
        <w:t xml:space="preserve"> Vietnam – Sai Gon Hi-Tech Park – Ho Chi Minh city. </w:t>
      </w:r>
    </w:p>
    <w:p w14:paraId="1FDE8B28" w14:textId="77777777" w:rsidR="00C66F9C" w:rsidRDefault="00C66F9C" w:rsidP="00C66F9C">
      <w:pPr>
        <w:pStyle w:val="3Description"/>
      </w:pPr>
      <w:r>
        <w:t xml:space="preserve">Report to: Production &amp; </w:t>
      </w:r>
      <w:proofErr w:type="spellStart"/>
      <w:r>
        <w:t>Continous</w:t>
      </w:r>
      <w:proofErr w:type="spellEnd"/>
      <w:r>
        <w:t xml:space="preserve"> Improvement &amp; Equipment Engineering Director. </w:t>
      </w:r>
    </w:p>
    <w:p w14:paraId="378D45D7" w14:textId="77777777" w:rsidR="00C66F9C" w:rsidRDefault="00C66F9C" w:rsidP="00C66F9C">
      <w:pPr>
        <w:pStyle w:val="2Subject"/>
      </w:pPr>
      <w:r>
        <w:t xml:space="preserve">Main duties: </w:t>
      </w:r>
    </w:p>
    <w:p w14:paraId="41BD0772" w14:textId="77777777" w:rsidR="00C66F9C" w:rsidRDefault="00C66F9C" w:rsidP="00C66F9C">
      <w:pPr>
        <w:pStyle w:val="1Content"/>
      </w:pPr>
      <w:r>
        <w:t xml:space="preserve">Participation in the definition/ execution operational strategic activities in short and long-term goals. </w:t>
      </w:r>
    </w:p>
    <w:p w14:paraId="0BD37F0D" w14:textId="77777777" w:rsidR="00C66F9C" w:rsidRDefault="00C66F9C" w:rsidP="00C66F9C">
      <w:pPr>
        <w:pStyle w:val="1Content"/>
      </w:pPr>
      <w:r>
        <w:t xml:space="preserve">Leading production line transfers projects. </w:t>
      </w:r>
    </w:p>
    <w:p w14:paraId="4BBDD902" w14:textId="77777777" w:rsidR="00C66F9C" w:rsidRDefault="00C66F9C" w:rsidP="00C66F9C">
      <w:pPr>
        <w:pStyle w:val="1Content"/>
      </w:pPr>
      <w:r>
        <w:t xml:space="preserve">Factories upgrades and renovations. Ensure spaces are available for operational activities. </w:t>
      </w:r>
    </w:p>
    <w:p w14:paraId="4D3AFFE9" w14:textId="77777777" w:rsidR="00C66F9C" w:rsidRDefault="00C66F9C" w:rsidP="00C66F9C">
      <w:pPr>
        <w:pStyle w:val="2Subject"/>
      </w:pPr>
      <w:r>
        <w:t xml:space="preserve">Achievements: </w:t>
      </w:r>
    </w:p>
    <w:p w14:paraId="6B7873D8" w14:textId="77777777" w:rsidR="00C66F9C" w:rsidRDefault="00C66F9C" w:rsidP="00C66F9C">
      <w:pPr>
        <w:pStyle w:val="1Content"/>
      </w:pPr>
      <w:r>
        <w:t xml:space="preserve">Strategic plans and </w:t>
      </w:r>
      <w:proofErr w:type="spellStart"/>
      <w:r>
        <w:t>sucessfully</w:t>
      </w:r>
      <w:proofErr w:type="spellEnd"/>
      <w:r>
        <w:t xml:space="preserve"> in Production line transfers from factory to factory/ Restructuring activities. Total 3 production lines. </w:t>
      </w:r>
    </w:p>
    <w:p w14:paraId="07011C62" w14:textId="77777777" w:rsidR="00C66F9C" w:rsidRDefault="00C66F9C" w:rsidP="00C66F9C">
      <w:pPr>
        <w:pStyle w:val="1Content"/>
      </w:pPr>
      <w:r>
        <w:t xml:space="preserve">Ensure well the space readiness for operational activities. </w:t>
      </w:r>
    </w:p>
    <w:p w14:paraId="50AA9944" w14:textId="77777777" w:rsidR="00C66F9C" w:rsidRDefault="00C66F9C" w:rsidP="00C66F9C">
      <w:pPr>
        <w:pStyle w:val="1Content"/>
      </w:pPr>
      <w:r>
        <w:t xml:space="preserve">Arranged well the resources to ensure for transfer line activities. </w:t>
      </w:r>
    </w:p>
    <w:p w14:paraId="50B4E8B5" w14:textId="5934BE4A" w:rsidR="00C66F9C" w:rsidRDefault="00C66F9C" w:rsidP="00C66F9C">
      <w:pPr>
        <w:pStyle w:val="Heading2"/>
      </w:pPr>
      <w:bookmarkStart w:id="6" w:name="_Toc225150144"/>
      <w:bookmarkStart w:id="7" w:name="_Toc225150328"/>
      <w:r>
        <w:t>Jan/2016 – Aug/2020</w:t>
      </w:r>
      <w:r>
        <w:tab/>
      </w:r>
      <w:r>
        <w:t>Production Manager</w:t>
      </w:r>
      <w:bookmarkEnd w:id="6"/>
      <w:bookmarkEnd w:id="7"/>
      <w:r>
        <w:t xml:space="preserve"> </w:t>
      </w:r>
    </w:p>
    <w:p w14:paraId="47504291" w14:textId="77777777" w:rsidR="00C66F9C" w:rsidRDefault="00C66F9C" w:rsidP="00C66F9C">
      <w:pPr>
        <w:pStyle w:val="3Description"/>
      </w:pPr>
      <w:proofErr w:type="spellStart"/>
      <w:r>
        <w:t>Sonion</w:t>
      </w:r>
      <w:proofErr w:type="spellEnd"/>
      <w:r>
        <w:t xml:space="preserve"> Vietnam – Sai Gon Hi-Tech Park – Ho Chi Minh city. </w:t>
      </w:r>
    </w:p>
    <w:p w14:paraId="6D169435" w14:textId="77777777" w:rsidR="00C66F9C" w:rsidRDefault="00C66F9C" w:rsidP="00C66F9C">
      <w:pPr>
        <w:pStyle w:val="3Description"/>
      </w:pPr>
      <w:r>
        <w:t xml:space="preserve">Report to: Production &amp; </w:t>
      </w:r>
      <w:proofErr w:type="spellStart"/>
      <w:r>
        <w:t>Continous</w:t>
      </w:r>
      <w:proofErr w:type="spellEnd"/>
      <w:r>
        <w:t xml:space="preserve"> Improvement &amp; Equipment Engineering Director. </w:t>
      </w:r>
    </w:p>
    <w:p w14:paraId="1640A5CD" w14:textId="77777777" w:rsidR="00C66F9C" w:rsidRDefault="00C66F9C" w:rsidP="00C66F9C">
      <w:pPr>
        <w:pStyle w:val="3Description"/>
      </w:pPr>
      <w:r>
        <w:t xml:space="preserve">Direct subordinates: Production Line leaders, Shift leaders. </w:t>
      </w:r>
    </w:p>
    <w:p w14:paraId="4925565B" w14:textId="77777777" w:rsidR="00C66F9C" w:rsidRDefault="00C66F9C" w:rsidP="00C66F9C">
      <w:pPr>
        <w:pStyle w:val="3Description"/>
      </w:pPr>
      <w:r>
        <w:t xml:space="preserve">Employee scale under management: ~2,500 </w:t>
      </w:r>
      <w:proofErr w:type="spellStart"/>
      <w:r>
        <w:t>collueages</w:t>
      </w:r>
      <w:proofErr w:type="spellEnd"/>
      <w:r>
        <w:t xml:space="preserve">. </w:t>
      </w:r>
    </w:p>
    <w:p w14:paraId="6A1E3742" w14:textId="77777777" w:rsidR="00C66F9C" w:rsidRDefault="00C66F9C" w:rsidP="00C66F9C">
      <w:pPr>
        <w:pStyle w:val="2Subject"/>
      </w:pPr>
      <w:r>
        <w:t xml:space="preserve">Main duties: </w:t>
      </w:r>
    </w:p>
    <w:p w14:paraId="243ADA16" w14:textId="77777777" w:rsidR="00C66F9C" w:rsidRDefault="00C66F9C" w:rsidP="00C66F9C">
      <w:pPr>
        <w:pStyle w:val="1Content"/>
      </w:pPr>
      <w:r>
        <w:t xml:space="preserve">Optimize resources/ensure efficient work arrangement to meet production performance targets. </w:t>
      </w:r>
    </w:p>
    <w:p w14:paraId="00CD422E" w14:textId="77777777" w:rsidR="00C66F9C" w:rsidRDefault="00C66F9C" w:rsidP="00C66F9C">
      <w:pPr>
        <w:pStyle w:val="1Content"/>
      </w:pPr>
      <w:r>
        <w:t xml:space="preserve">Minimize waste, Initiate savings initiatives, maintains continuous improvement environment on production. </w:t>
      </w:r>
    </w:p>
    <w:p w14:paraId="5D709D6D" w14:textId="77777777" w:rsidR="00C66F9C" w:rsidRDefault="00C66F9C" w:rsidP="00C66F9C">
      <w:pPr>
        <w:pStyle w:val="1Content"/>
      </w:pPr>
      <w:r>
        <w:t xml:space="preserve">Register and follow-up on key performance indices (KPI) in production. </w:t>
      </w:r>
    </w:p>
    <w:p w14:paraId="445439B6" w14:textId="77777777" w:rsidR="00C66F9C" w:rsidRDefault="00C66F9C" w:rsidP="00C66F9C">
      <w:pPr>
        <w:pStyle w:val="1Content"/>
      </w:pPr>
      <w:r>
        <w:t xml:space="preserve">Submit, recruit, manage and control direct/indirect labour and other production costs. </w:t>
      </w:r>
    </w:p>
    <w:p w14:paraId="6E36DB9F" w14:textId="77777777" w:rsidR="00C66F9C" w:rsidRDefault="00C66F9C" w:rsidP="00C66F9C">
      <w:pPr>
        <w:pStyle w:val="1Content"/>
      </w:pPr>
      <w:r>
        <w:t xml:space="preserve">Define and conduct periodical appraisals, coaching and conflict handling. </w:t>
      </w:r>
    </w:p>
    <w:p w14:paraId="4994612A" w14:textId="77777777" w:rsidR="00C66F9C" w:rsidRDefault="00C66F9C" w:rsidP="00C66F9C">
      <w:pPr>
        <w:pStyle w:val="1Content"/>
      </w:pPr>
      <w:r>
        <w:lastRenderedPageBreak/>
        <w:t xml:space="preserve">Ensure discipline and complying with internal and external regulations. </w:t>
      </w:r>
    </w:p>
    <w:p w14:paraId="5C607294" w14:textId="77777777" w:rsidR="00C66F9C" w:rsidRDefault="00C66F9C" w:rsidP="00C66F9C">
      <w:pPr>
        <w:pStyle w:val="1Content"/>
      </w:pPr>
      <w:r>
        <w:t xml:space="preserve">Ensure safety and hygiene in the production area. </w:t>
      </w:r>
    </w:p>
    <w:p w14:paraId="7B188E4D" w14:textId="77777777" w:rsidR="00C66F9C" w:rsidRDefault="00C66F9C" w:rsidP="00C66F9C">
      <w:pPr>
        <w:pStyle w:val="1Content"/>
      </w:pPr>
      <w:r>
        <w:t xml:space="preserve">Customer focus, build company image. </w:t>
      </w:r>
    </w:p>
    <w:p w14:paraId="78180772" w14:textId="77777777" w:rsidR="00C66F9C" w:rsidRDefault="00C66F9C" w:rsidP="00C66F9C">
      <w:pPr>
        <w:pStyle w:val="1Content"/>
      </w:pPr>
      <w:r>
        <w:t xml:space="preserve">Lead and support improvement projects in co-operation with Engineering and QA/QC. </w:t>
      </w:r>
    </w:p>
    <w:p w14:paraId="4CE29AC6" w14:textId="77777777" w:rsidR="00C66F9C" w:rsidRDefault="00C66F9C" w:rsidP="00C66F9C">
      <w:pPr>
        <w:pStyle w:val="1Content"/>
      </w:pPr>
      <w:r>
        <w:t xml:space="preserve">Comply with requirements of QMS– ISO 9001, EMS - ISO 14001/45001, employee handbook, work rules, SHE, IT, </w:t>
      </w:r>
      <w:proofErr w:type="gramStart"/>
      <w:r>
        <w:t>Confidentiality,...</w:t>
      </w:r>
      <w:proofErr w:type="gramEnd"/>
      <w:r>
        <w:t xml:space="preserve"> </w:t>
      </w:r>
    </w:p>
    <w:p w14:paraId="2C58693C" w14:textId="77777777" w:rsidR="00C66F9C" w:rsidRDefault="00C66F9C" w:rsidP="00C66F9C">
      <w:pPr>
        <w:pStyle w:val="2Subject"/>
      </w:pPr>
      <w:r>
        <w:t xml:space="preserve">Achievements: </w:t>
      </w:r>
    </w:p>
    <w:p w14:paraId="56C9EB54" w14:textId="77777777" w:rsidR="00C66F9C" w:rsidRDefault="00C66F9C" w:rsidP="00C66F9C">
      <w:pPr>
        <w:pStyle w:val="1Content"/>
      </w:pPr>
      <w:r>
        <w:t xml:space="preserve">Improved productivity ~5.8% - 6.5% a year. </w:t>
      </w:r>
    </w:p>
    <w:p w14:paraId="1B55C8C3" w14:textId="77777777" w:rsidR="00C66F9C" w:rsidRDefault="00C66F9C" w:rsidP="00C66F9C">
      <w:pPr>
        <w:pStyle w:val="1Content"/>
      </w:pPr>
      <w:r>
        <w:t xml:space="preserve">Leading the cost saving program in production, contributed ~300k$ a year from </w:t>
      </w:r>
      <w:proofErr w:type="spellStart"/>
      <w:r>
        <w:t>labor</w:t>
      </w:r>
      <w:proofErr w:type="spellEnd"/>
      <w:r>
        <w:t xml:space="preserve">, bill of materials, sundries reduction. </w:t>
      </w:r>
    </w:p>
    <w:p w14:paraId="4503B31C" w14:textId="77777777" w:rsidR="00C66F9C" w:rsidRDefault="00C66F9C" w:rsidP="00C66F9C">
      <w:pPr>
        <w:pStyle w:val="1Content"/>
      </w:pPr>
      <w:r>
        <w:t xml:space="preserve">Build strong organization and people development in production. </w:t>
      </w:r>
    </w:p>
    <w:p w14:paraId="729ECE88" w14:textId="2F52C364" w:rsidR="00C66F9C" w:rsidRDefault="00C66F9C" w:rsidP="00C66F9C">
      <w:pPr>
        <w:pStyle w:val="Heading2"/>
      </w:pPr>
      <w:bookmarkStart w:id="8" w:name="_Toc225150145"/>
      <w:bookmarkStart w:id="9" w:name="_Toc225150329"/>
      <w:r>
        <w:t>Aug/2015 – Jan/2016</w:t>
      </w:r>
      <w:r>
        <w:tab/>
      </w:r>
      <w:r>
        <w:t>Senior Production Line Manager III</w:t>
      </w:r>
      <w:bookmarkEnd w:id="8"/>
      <w:bookmarkEnd w:id="9"/>
    </w:p>
    <w:p w14:paraId="51662C85" w14:textId="3B9F4821" w:rsidR="00C66F9C" w:rsidRDefault="00C66F9C" w:rsidP="00C66F9C">
      <w:pPr>
        <w:pStyle w:val="Heading2"/>
      </w:pPr>
      <w:bookmarkStart w:id="10" w:name="_Toc225150146"/>
      <w:bookmarkStart w:id="11" w:name="_Toc225150330"/>
      <w:r>
        <w:t>Jan/2015 – Aug/2015</w:t>
      </w:r>
      <w:r>
        <w:tab/>
      </w:r>
      <w:r>
        <w:t>Senior Production Line Manager II</w:t>
      </w:r>
      <w:bookmarkEnd w:id="10"/>
      <w:bookmarkEnd w:id="11"/>
    </w:p>
    <w:p w14:paraId="57C6C08F" w14:textId="7338B321" w:rsidR="00C66F9C" w:rsidRDefault="00C66F9C" w:rsidP="00C66F9C">
      <w:pPr>
        <w:pStyle w:val="Heading2"/>
      </w:pPr>
      <w:bookmarkStart w:id="12" w:name="_Toc225150147"/>
      <w:bookmarkStart w:id="13" w:name="_Toc225150331"/>
      <w:r>
        <w:t>Mar/2014 – Jan/2015</w:t>
      </w:r>
      <w:r>
        <w:tab/>
      </w:r>
      <w:r>
        <w:t>Senior Production Line Manager</w:t>
      </w:r>
      <w:bookmarkEnd w:id="12"/>
      <w:bookmarkEnd w:id="13"/>
    </w:p>
    <w:p w14:paraId="7ED60A68" w14:textId="38EE0283" w:rsidR="00C66F9C" w:rsidRDefault="00C66F9C" w:rsidP="00C66F9C">
      <w:pPr>
        <w:pStyle w:val="Heading2"/>
      </w:pPr>
      <w:bookmarkStart w:id="14" w:name="_Toc225150148"/>
      <w:bookmarkStart w:id="15" w:name="_Toc225150332"/>
      <w:r>
        <w:t>May/2013 – Mar/2014</w:t>
      </w:r>
      <w:r>
        <w:tab/>
      </w:r>
      <w:r>
        <w:t>Production Line Manager</w:t>
      </w:r>
      <w:bookmarkEnd w:id="14"/>
      <w:bookmarkEnd w:id="15"/>
    </w:p>
    <w:p w14:paraId="745A3D86" w14:textId="2D7BCB6B" w:rsidR="00C66F9C" w:rsidRDefault="00C66F9C" w:rsidP="00C66F9C">
      <w:pPr>
        <w:pStyle w:val="Heading2"/>
      </w:pPr>
      <w:bookmarkStart w:id="16" w:name="_Toc225150149"/>
      <w:bookmarkStart w:id="17" w:name="_Toc225150333"/>
      <w:r>
        <w:t>Apr/2012 – May/2013</w:t>
      </w:r>
      <w:r>
        <w:tab/>
      </w:r>
      <w:r>
        <w:t>Assistant Production Line Manager</w:t>
      </w:r>
      <w:bookmarkEnd w:id="16"/>
      <w:bookmarkEnd w:id="17"/>
    </w:p>
    <w:p w14:paraId="44F746B9" w14:textId="77777777" w:rsidR="00C66F9C" w:rsidRDefault="00C66F9C" w:rsidP="00C66F9C">
      <w:pPr>
        <w:pStyle w:val="1Content"/>
        <w:numPr>
          <w:ilvl w:val="0"/>
          <w:numId w:val="0"/>
        </w:numPr>
        <w:ind w:left="1134"/>
      </w:pPr>
    </w:p>
    <w:p w14:paraId="5D610996" w14:textId="53504E24" w:rsidR="00C66F9C" w:rsidRDefault="00C66F9C" w:rsidP="00C66F9C">
      <w:pPr>
        <w:pStyle w:val="Heading1"/>
      </w:pPr>
      <w:bookmarkStart w:id="18" w:name="_Toc225150334"/>
      <w:r>
        <w:t>Jan/2011 – Apr/2012</w:t>
      </w:r>
      <w:r>
        <w:tab/>
      </w:r>
      <w:r>
        <w:t>JABIL VIETNAM</w:t>
      </w:r>
      <w:bookmarkEnd w:id="18"/>
    </w:p>
    <w:p w14:paraId="6EB9AC49" w14:textId="77777777" w:rsidR="00C66F9C" w:rsidRDefault="00C66F9C" w:rsidP="00C66F9C">
      <w:pPr>
        <w:pStyle w:val="3Description"/>
      </w:pPr>
      <w:r>
        <w:t xml:space="preserve">JABIL is a US-based multinational electronics solutions company providing comprehensive electronics design, production and product management services to global electronics and technology companies. </w:t>
      </w:r>
    </w:p>
    <w:p w14:paraId="641362D4" w14:textId="4AD2A46D" w:rsidR="00C66F9C" w:rsidRDefault="00C66F9C" w:rsidP="00C66F9C">
      <w:pPr>
        <w:pStyle w:val="3Description"/>
      </w:pPr>
      <w:r>
        <w:t xml:space="preserve">Headquarter in United States. </w:t>
      </w:r>
    </w:p>
    <w:p w14:paraId="56C35806" w14:textId="0DFAD247" w:rsidR="00C66F9C" w:rsidRDefault="00C66F9C" w:rsidP="00C66F9C">
      <w:pPr>
        <w:pStyle w:val="3Description"/>
      </w:pPr>
      <w:r>
        <w:t xml:space="preserve">Location: F02, Lot I 4, Le Van Viet Street, Saigon Hi-Tech Park, District 9, HCMC </w:t>
      </w:r>
    </w:p>
    <w:p w14:paraId="1F14C56F" w14:textId="6A6197C0" w:rsidR="00C66F9C" w:rsidRDefault="00C66F9C" w:rsidP="00C66F9C">
      <w:pPr>
        <w:pStyle w:val="3Description"/>
      </w:pPr>
      <w:r>
        <w:t xml:space="preserve">Total employees: ~7,000. </w:t>
      </w:r>
    </w:p>
    <w:p w14:paraId="08EBC43B" w14:textId="3D07962A" w:rsidR="00C66F9C" w:rsidRDefault="00C66F9C" w:rsidP="00C66F9C">
      <w:pPr>
        <w:pStyle w:val="Heading3"/>
      </w:pPr>
      <w:bookmarkStart w:id="19" w:name="_Toc225150335"/>
      <w:r>
        <w:t>Production Supervisor</w:t>
      </w:r>
      <w:bookmarkEnd w:id="19"/>
      <w:r>
        <w:t xml:space="preserve"> </w:t>
      </w:r>
    </w:p>
    <w:p w14:paraId="57D3CFFE" w14:textId="77777777" w:rsidR="00C66F9C" w:rsidRDefault="00C66F9C" w:rsidP="00C66F9C">
      <w:pPr>
        <w:pStyle w:val="3Description"/>
      </w:pPr>
      <w:r>
        <w:t xml:space="preserve">Report to: Work-cell manager and Manufacturing manager. </w:t>
      </w:r>
    </w:p>
    <w:p w14:paraId="73DF24D4" w14:textId="77777777" w:rsidR="00C66F9C" w:rsidRDefault="00C66F9C" w:rsidP="00C66F9C">
      <w:pPr>
        <w:pStyle w:val="3Description"/>
      </w:pPr>
      <w:r>
        <w:t xml:space="preserve">Direct subordinates: Team leaders. </w:t>
      </w:r>
    </w:p>
    <w:p w14:paraId="5294C5E3" w14:textId="4D7E34EE" w:rsidR="00C66F9C" w:rsidRDefault="00C66F9C" w:rsidP="00C66F9C">
      <w:pPr>
        <w:pStyle w:val="3Description"/>
      </w:pPr>
      <w:r>
        <w:t xml:space="preserve">Employee scale under management: ~150 </w:t>
      </w:r>
      <w:r>
        <w:t>colleagues</w:t>
      </w:r>
      <w:r>
        <w:t xml:space="preserve">. </w:t>
      </w:r>
    </w:p>
    <w:p w14:paraId="7FBFA429" w14:textId="77777777" w:rsidR="00C66F9C" w:rsidRDefault="00C66F9C" w:rsidP="00C66F9C">
      <w:pPr>
        <w:pStyle w:val="2Subject"/>
      </w:pPr>
      <w:r>
        <w:t xml:space="preserve">Main duties: </w:t>
      </w:r>
    </w:p>
    <w:p w14:paraId="30786C75" w14:textId="43F8786A" w:rsidR="00C66F9C" w:rsidRDefault="00C66F9C" w:rsidP="00C66F9C">
      <w:pPr>
        <w:pStyle w:val="1Content"/>
      </w:pPr>
      <w:r>
        <w:t xml:space="preserve">Lead and supervise and lead all activities/ works in one </w:t>
      </w:r>
      <w:r>
        <w:t>manufacturing</w:t>
      </w:r>
      <w:r>
        <w:t xml:space="preserve"> shift of the work-cell such as output, </w:t>
      </w:r>
      <w:proofErr w:type="spellStart"/>
      <w:r>
        <w:t>labor</w:t>
      </w:r>
      <w:proofErr w:type="spellEnd"/>
      <w:r>
        <w:t xml:space="preserve"> and equipment efficiency, delivery performance, 5S, WIP, </w:t>
      </w:r>
      <w:r>
        <w:t>resources</w:t>
      </w:r>
      <w:r>
        <w:t xml:space="preserve">, work procedures, improvements, reports and escalations. </w:t>
      </w:r>
    </w:p>
    <w:p w14:paraId="16E599ED" w14:textId="77777777" w:rsidR="00C66F9C" w:rsidRDefault="00C66F9C" w:rsidP="00C66F9C">
      <w:pPr>
        <w:pStyle w:val="1Content"/>
        <w:numPr>
          <w:ilvl w:val="0"/>
          <w:numId w:val="0"/>
        </w:numPr>
        <w:ind w:left="1134"/>
      </w:pPr>
    </w:p>
    <w:p w14:paraId="014ECF46" w14:textId="2FD4C22C" w:rsidR="00C66F9C" w:rsidRDefault="00C66F9C" w:rsidP="00C66F9C">
      <w:pPr>
        <w:pStyle w:val="Heading1"/>
      </w:pPr>
      <w:bookmarkStart w:id="20" w:name="_Toc225150336"/>
      <w:r>
        <w:t>Jun/2009 – Dec/2010</w:t>
      </w:r>
      <w:r>
        <w:tab/>
      </w:r>
      <w:r>
        <w:t>OTHERS</w:t>
      </w:r>
      <w:bookmarkEnd w:id="20"/>
      <w:r>
        <w:t xml:space="preserve"> </w:t>
      </w:r>
    </w:p>
    <w:p w14:paraId="4772706B" w14:textId="555B32AF" w:rsidR="00C66F9C" w:rsidRDefault="00C66F9C" w:rsidP="00C66F9C">
      <w:pPr>
        <w:pStyle w:val="1Content"/>
      </w:pPr>
      <w:r>
        <w:t xml:space="preserve">Trainee at </w:t>
      </w:r>
      <w:proofErr w:type="spellStart"/>
      <w:r>
        <w:t>Casumina</w:t>
      </w:r>
      <w:proofErr w:type="spellEnd"/>
      <w:r>
        <w:t xml:space="preserve"> company – Ho Chi Minh City. </w:t>
      </w:r>
    </w:p>
    <w:p w14:paraId="0C4F975C" w14:textId="2F12DFD3" w:rsidR="00C66F9C" w:rsidRDefault="00C66F9C" w:rsidP="00C66F9C">
      <w:pPr>
        <w:pStyle w:val="1Content"/>
      </w:pPr>
      <w:r>
        <w:t xml:space="preserve">Worked as the production shift leader at </w:t>
      </w:r>
      <w:proofErr w:type="spellStart"/>
      <w:r>
        <w:t>Sonion</w:t>
      </w:r>
      <w:proofErr w:type="spellEnd"/>
      <w:r>
        <w:t xml:space="preserve"> Vietnam company. </w:t>
      </w:r>
    </w:p>
    <w:p w14:paraId="221041E6" w14:textId="77777777" w:rsidR="00D0695D" w:rsidRDefault="00D0695D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56D074CB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  <w:r w:rsidR="00C66F9C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 xml:space="preserve"> </w:t>
      </w:r>
      <w:r w:rsidR="00C66F9C" w:rsidRPr="00C66F9C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 xml:space="preserve">&amp; </w:t>
      </w:r>
      <w:r w:rsidR="00C66F9C" w:rsidRPr="00C66F9C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Certifications</w:t>
      </w:r>
    </w:p>
    <w:p w14:paraId="66ED4E20" w14:textId="77777777" w:rsidR="00C66F9C" w:rsidRDefault="00C66F9C" w:rsidP="00C66F9C">
      <w:pPr>
        <w:pStyle w:val="2Subject"/>
      </w:pPr>
      <w:r>
        <w:t xml:space="preserve">Educations: </w:t>
      </w:r>
    </w:p>
    <w:p w14:paraId="38DB1BD5" w14:textId="161D6983" w:rsidR="00C66F9C" w:rsidRDefault="00C66F9C" w:rsidP="00C66F9C">
      <w:pPr>
        <w:pStyle w:val="1Content"/>
      </w:pPr>
      <w:r>
        <w:t xml:space="preserve">University of Technical Education - Ho Chi Minh City </w:t>
      </w:r>
    </w:p>
    <w:p w14:paraId="2813EB42" w14:textId="77777777" w:rsidR="00C66F9C" w:rsidRDefault="00C66F9C" w:rsidP="00C66F9C">
      <w:pPr>
        <w:pStyle w:val="1Content"/>
      </w:pPr>
      <w:r>
        <w:t xml:space="preserve">Bachelor of Control and Automation - 2005-2010. </w:t>
      </w:r>
    </w:p>
    <w:p w14:paraId="1F350DD5" w14:textId="77777777" w:rsidR="00C66F9C" w:rsidRDefault="00C66F9C" w:rsidP="00C66F9C">
      <w:pPr>
        <w:pStyle w:val="1Content"/>
        <w:numPr>
          <w:ilvl w:val="1"/>
          <w:numId w:val="1"/>
        </w:numPr>
      </w:pPr>
      <w:r>
        <w:t xml:space="preserve">Certificate of merit about the good performance in whole course 2005-2010. </w:t>
      </w:r>
    </w:p>
    <w:p w14:paraId="51606976" w14:textId="77777777" w:rsidR="00C66F9C" w:rsidRDefault="00C66F9C" w:rsidP="00C66F9C">
      <w:pPr>
        <w:pStyle w:val="1Content"/>
        <w:numPr>
          <w:ilvl w:val="1"/>
          <w:numId w:val="1"/>
        </w:numPr>
      </w:pPr>
      <w:r>
        <w:t xml:space="preserve">Achieved 7 out of 9 Scholarship terms during whole course. </w:t>
      </w:r>
    </w:p>
    <w:p w14:paraId="7ABABFD6" w14:textId="3083C7C2" w:rsidR="00C66F9C" w:rsidRDefault="00C66F9C" w:rsidP="00C66F9C">
      <w:pPr>
        <w:pStyle w:val="1Content"/>
        <w:numPr>
          <w:ilvl w:val="1"/>
          <w:numId w:val="1"/>
        </w:numPr>
      </w:pPr>
      <w:r>
        <w:t>Recognition as a Leader of a ROBOCON team to participate to National ROBOCON contest in Southern in 2009.</w:t>
      </w:r>
    </w:p>
    <w:p w14:paraId="0AF2104B" w14:textId="093F64F2" w:rsidR="00C66F9C" w:rsidRDefault="00C66F9C" w:rsidP="00C66F9C">
      <w:pPr>
        <w:pStyle w:val="2Subject"/>
      </w:pPr>
      <w:r>
        <w:t>Certifications and Training:</w:t>
      </w:r>
    </w:p>
    <w:p w14:paraId="695E6B20" w14:textId="4A932B54" w:rsidR="00C66F9C" w:rsidRDefault="00C66F9C" w:rsidP="00C66F9C">
      <w:pPr>
        <w:pStyle w:val="1Content"/>
      </w:pPr>
      <w:r>
        <w:t xml:space="preserve">Internal auditor of ISO 9001, ISO 14001, ISO 45001. </w:t>
      </w:r>
    </w:p>
    <w:p w14:paraId="6640AA87" w14:textId="77777777" w:rsidR="00C66F9C" w:rsidRDefault="00C66F9C" w:rsidP="00C66F9C">
      <w:pPr>
        <w:pStyle w:val="1Content"/>
      </w:pPr>
      <w:r>
        <w:t xml:space="preserve">Internal trainer of soft skill: Time management, Leadership, Lean </w:t>
      </w:r>
      <w:proofErr w:type="gramStart"/>
      <w:r>
        <w:t>basic,...</w:t>
      </w:r>
      <w:proofErr w:type="gramEnd"/>
      <w:r>
        <w:t xml:space="preserve">. </w:t>
      </w:r>
    </w:p>
    <w:p w14:paraId="59DAD934" w14:textId="77777777" w:rsidR="00C66F9C" w:rsidRDefault="00C66F9C" w:rsidP="00C66F9C">
      <w:pPr>
        <w:pStyle w:val="1Content"/>
      </w:pPr>
      <w:r>
        <w:t xml:space="preserve">Completion of The Bullet Proof Manager Training series – </w:t>
      </w:r>
      <w:proofErr w:type="spellStart"/>
      <w:r>
        <w:t>Crestcom</w:t>
      </w:r>
      <w:proofErr w:type="spellEnd"/>
      <w:r>
        <w:t xml:space="preserve"> International – 2019 - 2020 </w:t>
      </w:r>
    </w:p>
    <w:p w14:paraId="3BCB89C4" w14:textId="77777777" w:rsidR="00C66F9C" w:rsidRDefault="00C66F9C" w:rsidP="00C66F9C">
      <w:pPr>
        <w:pStyle w:val="1Content"/>
      </w:pPr>
      <w:r>
        <w:t xml:space="preserve">Finance and Accounting for Leaders - 2021 </w:t>
      </w:r>
    </w:p>
    <w:p w14:paraId="0A70F0EF" w14:textId="77777777" w:rsidR="00C66F9C" w:rsidRDefault="00C66F9C" w:rsidP="00C66F9C">
      <w:pPr>
        <w:pStyle w:val="1Content"/>
      </w:pPr>
      <w:r>
        <w:t xml:space="preserve">The art of Public Speaking - 2022 </w:t>
      </w:r>
    </w:p>
    <w:p w14:paraId="29D7B44D" w14:textId="77777777" w:rsidR="00C66F9C" w:rsidRDefault="00C66F9C" w:rsidP="00C66F9C">
      <w:pPr>
        <w:pStyle w:val="1Content"/>
      </w:pPr>
      <w:r>
        <w:t xml:space="preserve">GRI Certified Training for Sustainability Reporting – 2023 </w:t>
      </w:r>
    </w:p>
    <w:p w14:paraId="532CBFA5" w14:textId="77777777" w:rsidR="00C66F9C" w:rsidRDefault="00C66F9C" w:rsidP="00C66F9C">
      <w:pPr>
        <w:pStyle w:val="1Content"/>
      </w:pPr>
      <w:proofErr w:type="spellStart"/>
      <w:r>
        <w:t>Leadeship</w:t>
      </w:r>
      <w:proofErr w:type="spellEnd"/>
      <w:r>
        <w:t xml:space="preserve"> Training Program – 2024 </w:t>
      </w:r>
    </w:p>
    <w:p w14:paraId="76C0F654" w14:textId="77777777" w:rsidR="00C66F9C" w:rsidRDefault="00C66F9C" w:rsidP="00C66F9C">
      <w:pPr>
        <w:pStyle w:val="1Content"/>
      </w:pPr>
      <w:r>
        <w:t xml:space="preserve">AI Office - 2025 </w:t>
      </w:r>
    </w:p>
    <w:p w14:paraId="35592506" w14:textId="4A19DA30" w:rsidR="00657A9F" w:rsidRPr="00C66F9C" w:rsidRDefault="00657A9F" w:rsidP="00C66F9C">
      <w:pPr>
        <w:pStyle w:val="1Content"/>
        <w:numPr>
          <w:ilvl w:val="0"/>
          <w:numId w:val="0"/>
        </w:numPr>
        <w:tabs>
          <w:tab w:val="left" w:pos="3402"/>
        </w:tabs>
        <w:ind w:left="3402" w:right="26"/>
        <w:rPr>
          <w:rFonts w:eastAsia="Arial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7D213ED9" w14:textId="77777777" w:rsidR="00C66F9C" w:rsidRPr="00C66F9C" w:rsidRDefault="00C66F9C" w:rsidP="00C66F9C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C66F9C">
        <w:rPr>
          <w:rFonts w:ascii="Arial" w:eastAsia="Arial" w:hAnsi="Arial" w:cs="Arial"/>
          <w:b/>
          <w:bCs/>
          <w:color w:val="002060"/>
        </w:rPr>
        <w:t>PROFESSIONAL COMPETENCES</w:t>
      </w:r>
    </w:p>
    <w:p w14:paraId="473DF523" w14:textId="77777777" w:rsidR="00C66F9C" w:rsidRPr="00C66F9C" w:rsidRDefault="00C66F9C" w:rsidP="00C66F9C">
      <w:pPr>
        <w:pStyle w:val="1Content"/>
      </w:pPr>
      <w:r w:rsidRPr="00C66F9C">
        <w:t xml:space="preserve">Over 15 years </w:t>
      </w:r>
      <w:proofErr w:type="gramStart"/>
      <w:r w:rsidRPr="00C66F9C">
        <w:t>experiences</w:t>
      </w:r>
      <w:proofErr w:type="gramEnd"/>
      <w:r w:rsidRPr="00C66F9C">
        <w:t xml:space="preserve"> at operations/ manufacturing management. ~5 years in the role of Factory Manager.</w:t>
      </w:r>
    </w:p>
    <w:p w14:paraId="1B26D31A" w14:textId="77777777" w:rsidR="00C66F9C" w:rsidRPr="00C66F9C" w:rsidRDefault="00C66F9C" w:rsidP="00C66F9C">
      <w:pPr>
        <w:pStyle w:val="1Content"/>
      </w:pPr>
      <w:r w:rsidRPr="00C66F9C">
        <w:t>Experienced with leading more than 2,500 employees in Production.</w:t>
      </w:r>
    </w:p>
    <w:p w14:paraId="518275F4" w14:textId="77777777" w:rsidR="00C66F9C" w:rsidRPr="00C66F9C" w:rsidRDefault="00C66F9C" w:rsidP="00C66F9C">
      <w:pPr>
        <w:pStyle w:val="1Content"/>
      </w:pPr>
      <w:r w:rsidRPr="00C66F9C">
        <w:t>Led the operational restructuring/ strategic program, such as setting up &amp; transfer of new/ current production lines between locations in and out Vietnam.</w:t>
      </w:r>
    </w:p>
    <w:p w14:paraId="6EA8C7D1" w14:textId="77777777" w:rsidR="00C66F9C" w:rsidRPr="00C66F9C" w:rsidRDefault="00C66F9C" w:rsidP="00C66F9C">
      <w:pPr>
        <w:pStyle w:val="1Content"/>
      </w:pPr>
      <w:r w:rsidRPr="00C66F9C">
        <w:lastRenderedPageBreak/>
        <w:t>Experienced in high-tech manufacturing process technology, highly automated production, SMT process technology, plastic molding process, metal parts process.</w:t>
      </w:r>
    </w:p>
    <w:p w14:paraId="018AF1FC" w14:textId="77777777" w:rsidR="00C66F9C" w:rsidRPr="00C66F9C" w:rsidRDefault="00C66F9C" w:rsidP="00C66F9C">
      <w:pPr>
        <w:pStyle w:val="1Content"/>
      </w:pPr>
      <w:r w:rsidRPr="00C66F9C">
        <w:t xml:space="preserve">High competence in continuous improvement activities, lead digital transformation program, apply LEAN tools e.g. POKAYOKE, Just </w:t>
      </w:r>
      <w:proofErr w:type="gramStart"/>
      <w:r w:rsidRPr="00C66F9C">
        <w:t>In</w:t>
      </w:r>
      <w:proofErr w:type="gramEnd"/>
      <w:r w:rsidRPr="00C66F9C">
        <w:t xml:space="preserve"> Time, Line Balancing, 5S, KAIZEN, Improvement Events (SKB, SGA), Business Process KAIZEN (BPK).</w:t>
      </w:r>
    </w:p>
    <w:p w14:paraId="13AF44BE" w14:textId="77777777" w:rsidR="00C66F9C" w:rsidRPr="00C66F9C" w:rsidRDefault="00C66F9C" w:rsidP="00C66F9C">
      <w:pPr>
        <w:pStyle w:val="1Content"/>
      </w:pPr>
      <w:r w:rsidRPr="00C66F9C">
        <w:t>Good Leadership mindset, Outward mindset &amp; People development, combine well of leading and managing during working and outside activities.</w:t>
      </w:r>
    </w:p>
    <w:p w14:paraId="2D9B0716" w14:textId="77777777" w:rsidR="00C66F9C" w:rsidRPr="00C66F9C" w:rsidRDefault="00C66F9C" w:rsidP="00C66F9C">
      <w:pPr>
        <w:pStyle w:val="1Content"/>
      </w:pPr>
      <w:r w:rsidRPr="00C66F9C">
        <w:t>Good in Communication, Learning and Sharing. Be internal trainers of several soft skill courses: Leadership, Time management, ...</w:t>
      </w:r>
    </w:p>
    <w:p w14:paraId="4C866570" w14:textId="77777777" w:rsidR="00C66F9C" w:rsidRPr="00C66F9C" w:rsidRDefault="00C66F9C" w:rsidP="00C66F9C">
      <w:pPr>
        <w:pStyle w:val="1Content"/>
      </w:pPr>
      <w:r w:rsidRPr="00C66F9C">
        <w:t>Internal auditor of ISO systems – ISO 9001, ISO 14001 &amp; ISO 45001.</w:t>
      </w:r>
    </w:p>
    <w:p w14:paraId="03047F5C" w14:textId="77777777" w:rsidR="00C66F9C" w:rsidRPr="00C66F9C" w:rsidRDefault="00C66F9C" w:rsidP="00C66F9C">
      <w:pPr>
        <w:pStyle w:val="1Content"/>
      </w:pPr>
      <w:r w:rsidRPr="00C66F9C">
        <w:t>Good at Microsoft Office, Microsoft Dynamic/AXAPTA ERP, MES, SAP.</w:t>
      </w:r>
    </w:p>
    <w:p w14:paraId="4690CD5C" w14:textId="518722FD" w:rsidR="00657A9F" w:rsidRDefault="00C66F9C" w:rsidP="00C66F9C">
      <w:pPr>
        <w:pStyle w:val="1Content"/>
      </w:pPr>
      <w:r w:rsidRPr="00C66F9C">
        <w:t>Fluent English &amp; Vietnamese communication/ conversation.</w:t>
      </w:r>
    </w:p>
    <w:p w14:paraId="564532B2" w14:textId="77777777" w:rsidR="00C66F9C" w:rsidRDefault="00C66F9C" w:rsidP="00C66F9C">
      <w:pPr>
        <w:pStyle w:val="1Content"/>
        <w:numPr>
          <w:ilvl w:val="0"/>
          <w:numId w:val="0"/>
        </w:numPr>
        <w:ind w:left="1134" w:hanging="567"/>
      </w:pPr>
    </w:p>
    <w:p w14:paraId="77D7686F" w14:textId="588B603E" w:rsidR="00C66F9C" w:rsidRPr="00C66F9C" w:rsidRDefault="00C66F9C" w:rsidP="00C66F9C">
      <w:pPr>
        <w:pStyle w:val="1Content"/>
        <w:numPr>
          <w:ilvl w:val="0"/>
          <w:numId w:val="0"/>
        </w:numPr>
        <w:ind w:left="1134" w:hanging="567"/>
        <w:rPr>
          <w:b/>
          <w:bCs/>
        </w:rPr>
      </w:pPr>
      <w:r>
        <w:rPr>
          <w:b/>
          <w:bCs/>
        </w:rPr>
        <w:t>INTERESTS</w:t>
      </w:r>
    </w:p>
    <w:p w14:paraId="687C3328" w14:textId="77777777" w:rsidR="00C66F9C" w:rsidRDefault="00C66F9C" w:rsidP="00C66F9C">
      <w:pPr>
        <w:pStyle w:val="1Content"/>
      </w:pPr>
      <w:r>
        <w:t>Running</w:t>
      </w:r>
    </w:p>
    <w:p w14:paraId="0875EB6D" w14:textId="77777777" w:rsidR="00C66F9C" w:rsidRDefault="00C66F9C" w:rsidP="00C66F9C">
      <w:pPr>
        <w:pStyle w:val="1Content"/>
      </w:pPr>
      <w:r>
        <w:t>Traveling, trekking</w:t>
      </w:r>
    </w:p>
    <w:p w14:paraId="49DE8B68" w14:textId="77777777" w:rsidR="00C66F9C" w:rsidRDefault="00C66F9C" w:rsidP="00C66F9C">
      <w:pPr>
        <w:pStyle w:val="1Content"/>
      </w:pPr>
      <w:r>
        <w:t>Social activities</w:t>
      </w:r>
    </w:p>
    <w:p w14:paraId="2D975FB4" w14:textId="2C13F50B" w:rsidR="00C66F9C" w:rsidRDefault="00C66F9C" w:rsidP="00C66F9C">
      <w:pPr>
        <w:pStyle w:val="1Content"/>
      </w:pPr>
      <w:r>
        <w:t>Learning and sharing</w:t>
      </w:r>
    </w:p>
    <w:sectPr w:rsidR="00C66F9C" w:rsidSect="00CC741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8556" w14:textId="77777777" w:rsidR="0048374F" w:rsidRDefault="0048374F" w:rsidP="00AE7A20">
      <w:pPr>
        <w:spacing w:after="0" w:line="240" w:lineRule="auto"/>
      </w:pPr>
      <w:r>
        <w:separator/>
      </w:r>
    </w:p>
  </w:endnote>
  <w:endnote w:type="continuationSeparator" w:id="0">
    <w:p w14:paraId="4BA235A6" w14:textId="77777777" w:rsidR="0048374F" w:rsidRDefault="0048374F" w:rsidP="00AE7A20">
      <w:pPr>
        <w:spacing w:after="0" w:line="240" w:lineRule="auto"/>
      </w:pPr>
      <w:r>
        <w:continuationSeparator/>
      </w:r>
    </w:p>
  </w:endnote>
  <w:endnote w:type="continuationNotice" w:id="1">
    <w:p w14:paraId="42C52ABF" w14:textId="77777777" w:rsidR="0048374F" w:rsidRDefault="004837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C8B6" w14:textId="77777777" w:rsidR="0048374F" w:rsidRDefault="0048374F" w:rsidP="00AE7A20">
      <w:pPr>
        <w:spacing w:after="0" w:line="240" w:lineRule="auto"/>
      </w:pPr>
      <w:r>
        <w:separator/>
      </w:r>
    </w:p>
  </w:footnote>
  <w:footnote w:type="continuationSeparator" w:id="0">
    <w:p w14:paraId="674AB58F" w14:textId="77777777" w:rsidR="0048374F" w:rsidRDefault="0048374F" w:rsidP="00AE7A20">
      <w:pPr>
        <w:spacing w:after="0" w:line="240" w:lineRule="auto"/>
      </w:pPr>
      <w:r>
        <w:continuationSeparator/>
      </w:r>
    </w:p>
  </w:footnote>
  <w:footnote w:type="continuationNotice" w:id="1">
    <w:p w14:paraId="5A357642" w14:textId="77777777" w:rsidR="0048374F" w:rsidRDefault="004837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1D086E7A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</w:t>
          </w:r>
          <w:proofErr w:type="spellStart"/>
          <w:proofErr w:type="gramStart"/>
          <w:r w:rsidRPr="0077633C">
            <w:rPr>
              <w:rFonts w:asciiTheme="majorHAnsi" w:hAnsiTheme="majorHAnsi"/>
              <w:sz w:val="14"/>
              <w:szCs w:val="14"/>
            </w:rPr>
            <w:t>E.Town</w:t>
          </w:r>
          <w:proofErr w:type="spellEnd"/>
          <w:proofErr w:type="gramEnd"/>
          <w:r w:rsidRPr="0077633C">
            <w:rPr>
              <w:rFonts w:asciiTheme="majorHAnsi" w:hAnsiTheme="majorHAnsi"/>
              <w:sz w:val="14"/>
              <w:szCs w:val="14"/>
            </w:rPr>
            <w:t xml:space="preserve"> Central Tower, 11 Doan Van Bo Str., </w:t>
          </w:r>
          <w:proofErr w:type="spellStart"/>
          <w:r w:rsidR="00F04EDB">
            <w:rPr>
              <w:rFonts w:asciiTheme="majorHAnsi" w:hAnsiTheme="majorHAnsi"/>
              <w:sz w:val="14"/>
              <w:szCs w:val="14"/>
            </w:rPr>
            <w:t>Xom</w:t>
          </w:r>
          <w:proofErr w:type="spellEnd"/>
          <w:r w:rsidR="00F04EDB">
            <w:rPr>
              <w:rFonts w:asciiTheme="majorHAnsi" w:hAnsiTheme="majorHAnsi"/>
              <w:sz w:val="14"/>
              <w:szCs w:val="14"/>
            </w:rPr>
            <w:t xml:space="preserve">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2B966EA3" w14:textId="77777777" w:rsidR="00525D2F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525D2F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</w:t>
          </w:r>
        </w:p>
        <w:p w14:paraId="1DE38685" w14:textId="60740170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 xml:space="preserve">Hai Ba Trung </w:t>
          </w:r>
          <w:r w:rsidR="00F04EDB">
            <w:rPr>
              <w:rFonts w:asciiTheme="majorHAnsi" w:hAnsiTheme="majorHAnsi"/>
              <w:sz w:val="14"/>
              <w:szCs w:val="14"/>
            </w:rPr>
            <w:t>Ward, Hanoi</w:t>
          </w:r>
          <w:r w:rsidR="00525D2F">
            <w:rPr>
              <w:rFonts w:asciiTheme="majorHAnsi" w:hAnsiTheme="majorHAnsi"/>
              <w:sz w:val="14"/>
              <w:szCs w:val="14"/>
            </w:rPr>
            <w:t>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8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2"/>
  </w:num>
  <w:num w:numId="2" w16cid:durableId="1268848901">
    <w:abstractNumId w:val="1"/>
  </w:num>
  <w:num w:numId="3" w16cid:durableId="1950119439">
    <w:abstractNumId w:val="5"/>
  </w:num>
  <w:num w:numId="4" w16cid:durableId="24794007">
    <w:abstractNumId w:val="8"/>
  </w:num>
  <w:num w:numId="5" w16cid:durableId="19648019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3"/>
  </w:num>
  <w:num w:numId="7" w16cid:durableId="143308547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7"/>
  </w:num>
  <w:num w:numId="11" w16cid:durableId="317685321">
    <w:abstractNumId w:val="3"/>
  </w:num>
  <w:num w:numId="12" w16cid:durableId="11167436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2"/>
  </w:num>
  <w:num w:numId="15" w16cid:durableId="871697336">
    <w:abstractNumId w:val="4"/>
  </w:num>
  <w:num w:numId="16" w16cid:durableId="7819219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2DB4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26333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4942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6EC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105"/>
    <w:rsid w:val="00431390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374F"/>
    <w:rsid w:val="00487332"/>
    <w:rsid w:val="004928B8"/>
    <w:rsid w:val="00492E4C"/>
    <w:rsid w:val="004967DA"/>
    <w:rsid w:val="004A3AA0"/>
    <w:rsid w:val="004A60EB"/>
    <w:rsid w:val="004A6898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25D2F"/>
    <w:rsid w:val="005330BF"/>
    <w:rsid w:val="0053652C"/>
    <w:rsid w:val="005433E2"/>
    <w:rsid w:val="00544469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2D37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421B"/>
    <w:rsid w:val="006965D0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18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17C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974A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26A77"/>
    <w:rsid w:val="00A31B88"/>
    <w:rsid w:val="00A3394D"/>
    <w:rsid w:val="00A37E73"/>
    <w:rsid w:val="00A41D5B"/>
    <w:rsid w:val="00A44E61"/>
    <w:rsid w:val="00A5050E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B0E38"/>
    <w:rsid w:val="00BB29A0"/>
    <w:rsid w:val="00BC4111"/>
    <w:rsid w:val="00BD08E0"/>
    <w:rsid w:val="00BE02A4"/>
    <w:rsid w:val="00BE3F1C"/>
    <w:rsid w:val="00BE6AA0"/>
    <w:rsid w:val="00BF0B3C"/>
    <w:rsid w:val="00BF0FB9"/>
    <w:rsid w:val="00BF782A"/>
    <w:rsid w:val="00C0657F"/>
    <w:rsid w:val="00C10D55"/>
    <w:rsid w:val="00C16DFA"/>
    <w:rsid w:val="00C17199"/>
    <w:rsid w:val="00C20A8D"/>
    <w:rsid w:val="00C226CC"/>
    <w:rsid w:val="00C30778"/>
    <w:rsid w:val="00C33E1B"/>
    <w:rsid w:val="00C37C09"/>
    <w:rsid w:val="00C43050"/>
    <w:rsid w:val="00C44AA4"/>
    <w:rsid w:val="00C44D60"/>
    <w:rsid w:val="00C47E5A"/>
    <w:rsid w:val="00C52479"/>
    <w:rsid w:val="00C5476C"/>
    <w:rsid w:val="00C550E1"/>
    <w:rsid w:val="00C55D53"/>
    <w:rsid w:val="00C65D06"/>
    <w:rsid w:val="00C66F9C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0695D"/>
    <w:rsid w:val="00D12A77"/>
    <w:rsid w:val="00D2002C"/>
    <w:rsid w:val="00D25104"/>
    <w:rsid w:val="00D320A6"/>
    <w:rsid w:val="00D3429E"/>
    <w:rsid w:val="00D36D4F"/>
    <w:rsid w:val="00D36FE5"/>
    <w:rsid w:val="00D37000"/>
    <w:rsid w:val="00D70FE2"/>
    <w:rsid w:val="00D86834"/>
    <w:rsid w:val="00D948C4"/>
    <w:rsid w:val="00D94C88"/>
    <w:rsid w:val="00D96B4B"/>
    <w:rsid w:val="00D970D8"/>
    <w:rsid w:val="00DA3802"/>
    <w:rsid w:val="00DA5206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6A4A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27A4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4EDB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119</TotalTime>
  <Pages>7</Pages>
  <Words>1360</Words>
  <Characters>8357</Characters>
  <Application>Microsoft Office Word</Application>
  <DocSecurity>0</DocSecurity>
  <Lines>363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Han, Pham Thu</cp:lastModifiedBy>
  <cp:revision>29</cp:revision>
  <cp:lastPrinted>2018-05-21T12:50:00Z</cp:lastPrinted>
  <dcterms:created xsi:type="dcterms:W3CDTF">2023-04-26T10:13:00Z</dcterms:created>
  <dcterms:modified xsi:type="dcterms:W3CDTF">2026-03-23T02:25:00Z</dcterms:modified>
</cp:coreProperties>
</file>