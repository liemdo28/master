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40210EAA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E62097" w:rsidRPr="00F12824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SONY</w:t>
      </w:r>
    </w:p>
    <w:p w14:paraId="594AF1AC" w14:textId="2C6F7290" w:rsidR="003C2EF8" w:rsidRDefault="003C2EF8" w:rsidP="003C2EF8">
      <w:pPr>
        <w:spacing w:before="160" w:after="240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="00F12824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FA</w:t>
      </w:r>
    </w:p>
    <w:p w14:paraId="17BB0B60" w14:textId="63170CC1" w:rsidR="006E7BA8" w:rsidRPr="0094742E" w:rsidRDefault="006E7BA8" w:rsidP="00602E5A">
      <w:pPr>
        <w:spacing w:after="0"/>
        <w:rPr>
          <w:color w:val="002060"/>
        </w:rPr>
      </w:pPr>
    </w:p>
    <w:p w14:paraId="7A2604BA" w14:textId="0CF7DF9A" w:rsidR="003C2EF8" w:rsidRDefault="00845394" w:rsidP="003C2EF8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 w:rsidRPr="00845394">
        <w:rPr>
          <w:rFonts w:cstheme="minorHAnsi"/>
          <w:noProof/>
          <w:color w:val="002060"/>
          <w:szCs w:val="24"/>
        </w:rPr>
        <w:drawing>
          <wp:anchor distT="0" distB="0" distL="114300" distR="114300" simplePos="0" relativeHeight="251658240" behindDoc="1" locked="0" layoutInCell="1" allowOverlap="1" wp14:anchorId="52A80048" wp14:editId="18321CEA">
            <wp:simplePos x="0" y="0"/>
            <wp:positionH relativeFrom="margin">
              <wp:posOffset>5055235</wp:posOffset>
            </wp:positionH>
            <wp:positionV relativeFrom="paragraph">
              <wp:posOffset>7620</wp:posOffset>
            </wp:positionV>
            <wp:extent cx="1505585" cy="1955800"/>
            <wp:effectExtent l="0" t="0" r="0" b="6350"/>
            <wp:wrapTight wrapText="bothSides">
              <wp:wrapPolygon edited="0">
                <wp:start x="0" y="0"/>
                <wp:lineTo x="0" y="21460"/>
                <wp:lineTo x="21318" y="21460"/>
                <wp:lineTo x="21318" y="0"/>
                <wp:lineTo x="0" y="0"/>
              </wp:wrapPolygon>
            </wp:wrapTight>
            <wp:docPr id="8" name="Picture 8" descr="A person in a su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in a suit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EF8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</w:p>
    <w:p w14:paraId="1F90477D" w14:textId="65B2CE3A" w:rsidR="003C2EF8" w:rsidRDefault="003C2EF8" w:rsidP="003C2EF8">
      <w:pPr>
        <w:pStyle w:val="ListParagraph"/>
        <w:tabs>
          <w:tab w:val="left" w:pos="3544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Full name:</w:t>
      </w:r>
      <w:r>
        <w:rPr>
          <w:rFonts w:cstheme="minorHAnsi"/>
          <w:color w:val="002060"/>
          <w:szCs w:val="24"/>
        </w:rPr>
        <w:tab/>
      </w:r>
      <w:r w:rsidR="00F12824" w:rsidRPr="00F12824">
        <w:rPr>
          <w:rFonts w:cstheme="minorHAnsi"/>
          <w:color w:val="002060"/>
          <w:szCs w:val="24"/>
        </w:rPr>
        <w:t>Nguyen Van A</w:t>
      </w:r>
    </w:p>
    <w:p w14:paraId="7D1339E2" w14:textId="19E0C418" w:rsidR="003C2EF8" w:rsidRDefault="003C2EF8" w:rsidP="003C2EF8">
      <w:pPr>
        <w:pStyle w:val="ListParagraph"/>
        <w:tabs>
          <w:tab w:val="left" w:pos="3544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Gender:</w:t>
      </w:r>
      <w:r>
        <w:rPr>
          <w:rFonts w:cstheme="minorHAnsi"/>
          <w:color w:val="002060"/>
          <w:szCs w:val="24"/>
        </w:rPr>
        <w:tab/>
      </w:r>
      <w:r w:rsidR="00845394">
        <w:rPr>
          <w:rFonts w:cstheme="minorHAnsi"/>
          <w:color w:val="002060"/>
          <w:szCs w:val="24"/>
        </w:rPr>
        <w:t>Male</w:t>
      </w:r>
      <w:r w:rsidR="00845394" w:rsidRPr="00845394">
        <w:rPr>
          <w:noProof/>
        </w:rPr>
        <w:t xml:space="preserve"> </w:t>
      </w:r>
    </w:p>
    <w:p w14:paraId="65A08B22" w14:textId="0CAB1092" w:rsidR="003C2EF8" w:rsidRDefault="003C2EF8" w:rsidP="003C2EF8">
      <w:pPr>
        <w:pStyle w:val="ListParagraph"/>
        <w:tabs>
          <w:tab w:val="left" w:pos="3544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Date of birth:</w:t>
      </w:r>
      <w:r>
        <w:rPr>
          <w:rFonts w:cstheme="minorHAnsi"/>
          <w:color w:val="002060"/>
          <w:szCs w:val="24"/>
        </w:rPr>
        <w:tab/>
      </w:r>
      <w:r w:rsidR="00845394">
        <w:rPr>
          <w:rFonts w:cstheme="minorHAnsi"/>
          <w:color w:val="002060"/>
          <w:szCs w:val="24"/>
        </w:rPr>
        <w:t>1992</w:t>
      </w:r>
    </w:p>
    <w:p w14:paraId="5B069741" w14:textId="239AEA33" w:rsidR="003C2EF8" w:rsidRDefault="003C2EF8" w:rsidP="003C2EF8">
      <w:pPr>
        <w:pStyle w:val="ListParagraph"/>
        <w:tabs>
          <w:tab w:val="left" w:pos="3544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Marital status:</w:t>
      </w:r>
      <w:r>
        <w:rPr>
          <w:rFonts w:cstheme="minorHAnsi"/>
          <w:color w:val="002060"/>
          <w:szCs w:val="24"/>
        </w:rPr>
        <w:tab/>
      </w:r>
      <w:r w:rsidR="00845394">
        <w:rPr>
          <w:rFonts w:cstheme="minorHAnsi"/>
          <w:color w:val="002060"/>
          <w:szCs w:val="24"/>
        </w:rPr>
        <w:t>Single</w:t>
      </w:r>
    </w:p>
    <w:p w14:paraId="26E574C7" w14:textId="2E134000" w:rsidR="003C2EF8" w:rsidRDefault="003C2EF8" w:rsidP="003C2EF8">
      <w:pPr>
        <w:pStyle w:val="ListParagraph"/>
        <w:tabs>
          <w:tab w:val="left" w:pos="3544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Address:</w:t>
      </w:r>
      <w:r>
        <w:rPr>
          <w:rFonts w:cstheme="minorHAnsi"/>
          <w:color w:val="002060"/>
          <w:szCs w:val="24"/>
        </w:rPr>
        <w:tab/>
      </w:r>
      <w:r w:rsidR="00845394">
        <w:rPr>
          <w:rFonts w:cstheme="minorHAnsi"/>
          <w:color w:val="002060"/>
          <w:szCs w:val="24"/>
        </w:rPr>
        <w:t>HCMC</w:t>
      </w:r>
    </w:p>
    <w:p w14:paraId="4BBDB9CE" w14:textId="77777777" w:rsidR="003C2EF8" w:rsidRDefault="003C2EF8" w:rsidP="003C2EF8">
      <w:pPr>
        <w:pStyle w:val="ListParagraph"/>
        <w:spacing w:after="0" w:line="360" w:lineRule="auto"/>
        <w:ind w:left="1134" w:right="708"/>
        <w:rPr>
          <w:rFonts w:cstheme="minorHAnsi"/>
          <w:color w:val="002060"/>
          <w:szCs w:val="24"/>
        </w:rPr>
      </w:pPr>
    </w:p>
    <w:p w14:paraId="488DE090" w14:textId="77777777" w:rsidR="003C2EF8" w:rsidRDefault="003C2EF8" w:rsidP="003C2EF8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</w:t>
      </w:r>
      <w:proofErr w:type="spellEnd"/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Search’s Assessment</w:t>
      </w:r>
    </w:p>
    <w:p w14:paraId="05ECCE28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Current:</w:t>
      </w:r>
    </w:p>
    <w:p w14:paraId="5A9ADDD5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Expected:</w:t>
      </w:r>
    </w:p>
    <w:p w14:paraId="023D13FE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asciiTheme="majorHAnsi" w:hAnsiTheme="majorHAnsi" w:cstheme="majorHAnsi"/>
          <w:color w:val="002060"/>
          <w:sz w:val="28"/>
          <w:szCs w:val="28"/>
        </w:rPr>
      </w:pPr>
      <w:r>
        <w:rPr>
          <w:rFonts w:cstheme="minorHAnsi"/>
          <w:color w:val="002060"/>
          <w:szCs w:val="24"/>
        </w:rPr>
        <w:t>Required notice:</w:t>
      </w:r>
    </w:p>
    <w:p w14:paraId="188F68CE" w14:textId="77777777" w:rsidR="006E7BA8" w:rsidRPr="0094742E" w:rsidRDefault="006E7BA8" w:rsidP="00CC7417">
      <w:pPr>
        <w:tabs>
          <w:tab w:val="left" w:pos="360"/>
          <w:tab w:val="left" w:pos="540"/>
          <w:tab w:val="left" w:pos="2160"/>
          <w:tab w:val="left" w:pos="4320"/>
        </w:tabs>
        <w:spacing w:after="0" w:line="360" w:lineRule="auto"/>
        <w:ind w:right="708"/>
        <w:rPr>
          <w:rFonts w:asciiTheme="majorHAnsi" w:eastAsia="MS Mincho" w:hAnsiTheme="majorHAnsi" w:cstheme="majorHAnsi"/>
          <w:color w:val="002060"/>
          <w:szCs w:val="24"/>
        </w:rPr>
      </w:pPr>
    </w:p>
    <w:p w14:paraId="50B471D7" w14:textId="77777777" w:rsidR="00602E5A" w:rsidRPr="0094742E" w:rsidRDefault="00602E5A" w:rsidP="00CC7417">
      <w:pPr>
        <w:tabs>
          <w:tab w:val="left" w:pos="360"/>
          <w:tab w:val="left" w:pos="540"/>
          <w:tab w:val="left" w:pos="2160"/>
          <w:tab w:val="left" w:pos="4320"/>
        </w:tabs>
        <w:spacing w:after="0" w:line="360" w:lineRule="auto"/>
        <w:ind w:right="708"/>
        <w:rPr>
          <w:rFonts w:asciiTheme="majorHAnsi" w:eastAsia="MS Mincho" w:hAnsiTheme="majorHAnsi" w:cstheme="majorHAnsi"/>
          <w:color w:val="002060"/>
          <w:szCs w:val="24"/>
        </w:rPr>
      </w:pPr>
    </w:p>
    <w:p w14:paraId="35801821" w14:textId="77777777" w:rsidR="00602E5A" w:rsidRPr="0094742E" w:rsidRDefault="00602E5A" w:rsidP="00CC7417">
      <w:pPr>
        <w:tabs>
          <w:tab w:val="left" w:pos="360"/>
          <w:tab w:val="left" w:pos="540"/>
          <w:tab w:val="left" w:pos="2160"/>
          <w:tab w:val="left" w:pos="4320"/>
        </w:tabs>
        <w:spacing w:after="0" w:line="360" w:lineRule="auto"/>
        <w:ind w:right="708"/>
        <w:rPr>
          <w:rFonts w:asciiTheme="majorHAnsi" w:eastAsia="MS Mincho" w:hAnsiTheme="majorHAnsi" w:cstheme="majorHAnsi"/>
          <w:color w:val="002060"/>
          <w:szCs w:val="24"/>
        </w:rPr>
      </w:pP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00D27163" w14:textId="77777777" w:rsidR="00600DE3" w:rsidRDefault="00617CC8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600DE3">
            <w:rPr>
              <w:noProof/>
            </w:rPr>
            <w:t>09/2019 – Now</w:t>
          </w:r>
          <w:r w:rsidR="00600DE3"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 w:rsidR="00600DE3">
            <w:rPr>
              <w:noProof/>
            </w:rPr>
            <w:t>NOZOMI RESIDENTIAL MANAGEMENT JSC</w:t>
          </w:r>
        </w:p>
        <w:p w14:paraId="245490AC" w14:textId="77777777" w:rsidR="00600DE3" w:rsidRDefault="00600DE3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TOKYUPM VIỆT NAM</w:t>
          </w:r>
        </w:p>
        <w:p w14:paraId="5B3EE8AE" w14:textId="77777777" w:rsidR="00600DE3" w:rsidRDefault="00600DE3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4/2022 – Now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Operation manager</w:t>
          </w:r>
        </w:p>
        <w:p w14:paraId="17714A85" w14:textId="77777777" w:rsidR="00600DE3" w:rsidRDefault="00600DE3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9/2019 – 5/2020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Chief Engineer</w:t>
          </w:r>
        </w:p>
        <w:p w14:paraId="7044904D" w14:textId="77777777" w:rsidR="00600DE3" w:rsidRDefault="00600DE3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02/2017 – 08/2019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TAKASHIMAYA VIETNAM LTD</w:t>
          </w:r>
        </w:p>
        <w:p w14:paraId="1160DED3" w14:textId="77777777" w:rsidR="00600DE3" w:rsidRDefault="00600DE3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Senior Assistant</w:t>
          </w:r>
        </w:p>
        <w:p w14:paraId="4C50FA13" w14:textId="77777777" w:rsidR="00600DE3" w:rsidRDefault="00600DE3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09/2016 – 02/2017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HÒA BÌNH CONSTRUCTION AND REAL ESTATE CORPORATION</w:t>
          </w:r>
        </w:p>
        <w:p w14:paraId="5996984C" w14:textId="77777777" w:rsidR="00600DE3" w:rsidRDefault="00600DE3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Supervisor: MEP team in The Park avenue</w:t>
          </w:r>
        </w:p>
        <w:p w14:paraId="34384CD5" w14:textId="015D7CF2" w:rsidR="00657A9F" w:rsidRDefault="00617CC8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proofErr w:type="gramStart"/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</w:t>
      </w:r>
      <w:proofErr w:type="gramEnd"/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 xml:space="preserve"> EXPERIENCES &amp; QUALIFICATIONS IN </w:t>
      </w:r>
      <w:proofErr w:type="gramStart"/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DETAILS</w:t>
      </w:r>
      <w:proofErr w:type="gramEnd"/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 xml:space="preserve"> 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40D6BDB2" w14:textId="50F0D8BF" w:rsidR="003B5DAB" w:rsidRPr="003B5DAB" w:rsidRDefault="003B5DAB" w:rsidP="0083437E">
      <w:pPr>
        <w:pStyle w:val="Heading1"/>
      </w:pPr>
      <w:bookmarkStart w:id="0" w:name="_Toc130558157"/>
      <w:bookmarkStart w:id="1" w:name="_Toc130558175"/>
      <w:bookmarkStart w:id="2" w:name="_Toc213663161"/>
      <w:bookmarkStart w:id="3" w:name="_Toc213663306"/>
      <w:bookmarkStart w:id="4" w:name="_Toc213663319"/>
      <w:bookmarkStart w:id="5" w:name="_Toc213663336"/>
      <w:bookmarkStart w:id="6" w:name="_Toc213663399"/>
      <w:r w:rsidRPr="003B5DAB">
        <w:t>09/2019 – Now</w:t>
      </w:r>
      <w:r w:rsidR="0083437E">
        <w:tab/>
      </w:r>
      <w:r w:rsidR="0083437E" w:rsidRPr="003B5DAB">
        <w:t>NOZOMI RESIDENTIAL MANAGEMENT JSC</w:t>
      </w:r>
      <w:bookmarkEnd w:id="0"/>
      <w:bookmarkEnd w:id="1"/>
      <w:bookmarkEnd w:id="2"/>
      <w:bookmarkEnd w:id="3"/>
      <w:bookmarkEnd w:id="4"/>
      <w:bookmarkEnd w:id="5"/>
      <w:bookmarkEnd w:id="6"/>
    </w:p>
    <w:p w14:paraId="09382158" w14:textId="77777777" w:rsidR="003B5DAB" w:rsidRPr="003B5DAB" w:rsidRDefault="003B5DAB" w:rsidP="0083437E">
      <w:pPr>
        <w:pStyle w:val="Heading3"/>
      </w:pPr>
      <w:bookmarkStart w:id="7" w:name="_Toc130558158"/>
      <w:bookmarkStart w:id="8" w:name="_Toc130558176"/>
      <w:bookmarkStart w:id="9" w:name="_Toc213663162"/>
      <w:bookmarkStart w:id="10" w:name="_Toc213663307"/>
      <w:bookmarkStart w:id="11" w:name="_Toc213663320"/>
      <w:bookmarkStart w:id="12" w:name="_Toc213663337"/>
      <w:bookmarkStart w:id="13" w:name="_Toc213663400"/>
      <w:r w:rsidRPr="003B5DAB">
        <w:t>TOKYUPM VIỆT NAM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4963F1FA" w14:textId="77777777" w:rsidR="003B5DAB" w:rsidRPr="003B5DAB" w:rsidRDefault="003B5DAB" w:rsidP="003B5DA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3B5DAB">
        <w:rPr>
          <w:rFonts w:ascii="Arial" w:eastAsia="Arial" w:hAnsi="Arial" w:cs="Arial"/>
          <w:color w:val="002060"/>
        </w:rPr>
        <w:t xml:space="preserve">Apartment management (management of building, equipment, </w:t>
      </w:r>
      <w:proofErr w:type="spellStart"/>
      <w:r w:rsidRPr="003B5DAB">
        <w:rPr>
          <w:rFonts w:ascii="Arial" w:eastAsia="Arial" w:hAnsi="Arial" w:cs="Arial"/>
          <w:color w:val="002060"/>
        </w:rPr>
        <w:t>sercurity</w:t>
      </w:r>
      <w:proofErr w:type="spellEnd"/>
      <w:r w:rsidRPr="003B5DAB">
        <w:rPr>
          <w:rFonts w:ascii="Arial" w:eastAsia="Arial" w:hAnsi="Arial" w:cs="Arial"/>
          <w:color w:val="002060"/>
        </w:rPr>
        <w:t>, cleaning, garbage</w:t>
      </w:r>
    </w:p>
    <w:p w14:paraId="1A46E8D4" w14:textId="77777777" w:rsidR="003B5DAB" w:rsidRPr="003B5DAB" w:rsidRDefault="003B5DAB" w:rsidP="003B5DA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3B5DAB">
        <w:rPr>
          <w:rFonts w:ascii="Arial" w:eastAsia="Arial" w:hAnsi="Arial" w:cs="Arial"/>
          <w:color w:val="002060"/>
        </w:rPr>
        <w:t xml:space="preserve">collection, </w:t>
      </w:r>
      <w:proofErr w:type="spellStart"/>
      <w:r w:rsidRPr="003B5DAB">
        <w:rPr>
          <w:rFonts w:ascii="Arial" w:eastAsia="Arial" w:hAnsi="Arial" w:cs="Arial"/>
          <w:color w:val="002060"/>
        </w:rPr>
        <w:t>lanscape</w:t>
      </w:r>
      <w:proofErr w:type="spellEnd"/>
      <w:r w:rsidRPr="003B5DAB">
        <w:rPr>
          <w:rFonts w:ascii="Arial" w:eastAsia="Arial" w:hAnsi="Arial" w:cs="Arial"/>
          <w:color w:val="002060"/>
        </w:rPr>
        <w:t xml:space="preserve"> layout, etc.).</w:t>
      </w:r>
    </w:p>
    <w:p w14:paraId="2D5EBACC" w14:textId="130590DF" w:rsidR="003B5DAB" w:rsidRPr="003B5DAB" w:rsidRDefault="003B5DAB" w:rsidP="001D3428">
      <w:pPr>
        <w:pStyle w:val="Heading2"/>
      </w:pPr>
      <w:bookmarkStart w:id="14" w:name="_Toc130558159"/>
      <w:bookmarkStart w:id="15" w:name="_Toc130558177"/>
      <w:bookmarkStart w:id="16" w:name="_Toc213663163"/>
      <w:bookmarkStart w:id="17" w:name="_Toc213663308"/>
      <w:bookmarkStart w:id="18" w:name="_Toc213663321"/>
      <w:bookmarkStart w:id="19" w:name="_Toc213663338"/>
      <w:bookmarkStart w:id="20" w:name="_Toc213663401"/>
      <w:r w:rsidRPr="003B5DAB">
        <w:t>4/2022 – Now</w:t>
      </w:r>
      <w:r w:rsidR="001D3428">
        <w:tab/>
      </w:r>
      <w:r w:rsidRPr="003B5DAB">
        <w:t>Operation manager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2630FD47" w14:textId="23A5A3BD" w:rsidR="003B5DAB" w:rsidRPr="003A2EFE" w:rsidRDefault="003B5DAB" w:rsidP="004A080B">
      <w:pPr>
        <w:pStyle w:val="1Content"/>
      </w:pPr>
      <w:r w:rsidRPr="003A2EFE">
        <w:rPr>
          <w:rFonts w:eastAsia="Arial"/>
        </w:rPr>
        <w:t xml:space="preserve">Control </w:t>
      </w:r>
      <w:r w:rsidRPr="003A2EFE">
        <w:t>the budget to meet the plan</w:t>
      </w:r>
    </w:p>
    <w:p w14:paraId="549B9EA6" w14:textId="57B22D4E" w:rsidR="003B5DAB" w:rsidRPr="003A2EFE" w:rsidRDefault="003B5DAB" w:rsidP="004A080B">
      <w:pPr>
        <w:pStyle w:val="1Content"/>
      </w:pPr>
      <w:r w:rsidRPr="003A2EFE">
        <w:t xml:space="preserve">Ensure all service suppliers (security, cleaning, pest control, landscape, garbage </w:t>
      </w:r>
      <w:proofErr w:type="gramStart"/>
      <w:r w:rsidRPr="003A2EFE">
        <w:t xml:space="preserve">collection, </w:t>
      </w:r>
      <w:r w:rsidR="00755A73" w:rsidRPr="003A2EFE">
        <w:t xml:space="preserve"> </w:t>
      </w:r>
      <w:r w:rsidRPr="003A2EFE">
        <w:t>swimming</w:t>
      </w:r>
      <w:proofErr w:type="gramEnd"/>
      <w:r w:rsidRPr="003A2EFE">
        <w:t xml:space="preserve"> </w:t>
      </w:r>
      <w:proofErr w:type="gramStart"/>
      <w:r w:rsidRPr="003A2EFE">
        <w:t>pool,..</w:t>
      </w:r>
      <w:proofErr w:type="gramEnd"/>
      <w:r w:rsidRPr="003A2EFE">
        <w:t>) bring the best service for residents</w:t>
      </w:r>
    </w:p>
    <w:p w14:paraId="71223785" w14:textId="068D71EE" w:rsidR="003B5DAB" w:rsidRPr="003A2EFE" w:rsidRDefault="003B5DAB" w:rsidP="004A080B">
      <w:pPr>
        <w:pStyle w:val="1Content"/>
      </w:pPr>
      <w:r w:rsidRPr="003A2EFE">
        <w:t>Solve all problem of resident during living period in project</w:t>
      </w:r>
    </w:p>
    <w:p w14:paraId="48B8D4C3" w14:textId="3EAC4DA6" w:rsidR="003B5DAB" w:rsidRPr="003A2EFE" w:rsidRDefault="003B5DAB" w:rsidP="004A080B">
      <w:pPr>
        <w:pStyle w:val="1Content"/>
      </w:pPr>
      <w:r w:rsidRPr="003A2EFE">
        <w:t>Manage the handover for Resident</w:t>
      </w:r>
    </w:p>
    <w:p w14:paraId="75C728F5" w14:textId="5871EA32" w:rsidR="003B5DAB" w:rsidRPr="003A2EFE" w:rsidRDefault="003B5DAB" w:rsidP="004A080B">
      <w:pPr>
        <w:pStyle w:val="1Content"/>
      </w:pPr>
      <w:r w:rsidRPr="003A2EFE">
        <w:t>Assign tasks and monitor each employee on duty.</w:t>
      </w:r>
    </w:p>
    <w:p w14:paraId="747B4353" w14:textId="2E2F777D" w:rsidR="003B5DAB" w:rsidRPr="003A2EFE" w:rsidRDefault="003B5DAB" w:rsidP="004A080B">
      <w:pPr>
        <w:pStyle w:val="1Content"/>
      </w:pPr>
      <w:r w:rsidRPr="003A2EFE">
        <w:t>Carry out works related to construction and manage technical system of the project.</w:t>
      </w:r>
    </w:p>
    <w:p w14:paraId="37D2BEF7" w14:textId="5003A62A" w:rsidR="003B5DAB" w:rsidRPr="003A2EFE" w:rsidRDefault="003B5DAB" w:rsidP="004A080B">
      <w:pPr>
        <w:pStyle w:val="1Content"/>
      </w:pPr>
      <w:r w:rsidRPr="003A2EFE">
        <w:t>Establish and comply maintenance master plan of project.</w:t>
      </w:r>
    </w:p>
    <w:p w14:paraId="2AF4CE4B" w14:textId="79FFCA0B" w:rsidR="003B5DAB" w:rsidRPr="003A2EFE" w:rsidRDefault="003B5DAB" w:rsidP="004A080B">
      <w:pPr>
        <w:pStyle w:val="1Content"/>
      </w:pPr>
      <w:r w:rsidRPr="003A2EFE">
        <w:t>Make the maintenance budget for technical work.</w:t>
      </w:r>
    </w:p>
    <w:p w14:paraId="29EE8B8F" w14:textId="22C1D423" w:rsidR="003B5DAB" w:rsidRPr="003A2EFE" w:rsidRDefault="003B5DAB" w:rsidP="004A080B">
      <w:pPr>
        <w:pStyle w:val="1Content"/>
        <w:rPr>
          <w:rFonts w:eastAsia="Arial"/>
        </w:rPr>
      </w:pPr>
      <w:r w:rsidRPr="003A2EFE">
        <w:lastRenderedPageBreak/>
        <w:t xml:space="preserve">Explain, instruct and inform technical staff about the content of forms, documents of </w:t>
      </w:r>
      <w:proofErr w:type="gramStart"/>
      <w:r w:rsidRPr="003A2EFE">
        <w:t>each</w:t>
      </w:r>
      <w:r w:rsidRPr="003A2EFE">
        <w:rPr>
          <w:rFonts w:eastAsia="Arial"/>
        </w:rPr>
        <w:t xml:space="preserve"> </w:t>
      </w:r>
      <w:r w:rsidR="00755A73" w:rsidRPr="003A2EFE">
        <w:rPr>
          <w:rFonts w:eastAsia="Arial"/>
        </w:rPr>
        <w:t xml:space="preserve"> </w:t>
      </w:r>
      <w:r w:rsidRPr="003A2EFE">
        <w:rPr>
          <w:rFonts w:eastAsia="Arial"/>
        </w:rPr>
        <w:t>project</w:t>
      </w:r>
      <w:proofErr w:type="gramEnd"/>
      <w:r w:rsidRPr="003A2EFE">
        <w:rPr>
          <w:rFonts w:eastAsia="Arial"/>
        </w:rPr>
        <w:t xml:space="preserve"> that have been previously </w:t>
      </w:r>
      <w:proofErr w:type="spellStart"/>
      <w:r w:rsidRPr="003A2EFE">
        <w:rPr>
          <w:rFonts w:eastAsia="Arial"/>
        </w:rPr>
        <w:t>preprared</w:t>
      </w:r>
      <w:proofErr w:type="spellEnd"/>
      <w:r w:rsidRPr="003A2EFE">
        <w:rPr>
          <w:rFonts w:eastAsia="Arial"/>
        </w:rPr>
        <w:t>.</w:t>
      </w:r>
    </w:p>
    <w:p w14:paraId="3F6CC3DE" w14:textId="48FC4038" w:rsidR="003B5DAB" w:rsidRPr="00E55DFB" w:rsidRDefault="003B5DAB" w:rsidP="00755A73">
      <w:pPr>
        <w:pStyle w:val="1Content"/>
      </w:pPr>
      <w:r w:rsidRPr="00E55DFB">
        <w:rPr>
          <w:rFonts w:eastAsia="Arial"/>
        </w:rPr>
        <w:t xml:space="preserve">Arrange and </w:t>
      </w:r>
      <w:r w:rsidRPr="00E55DFB">
        <w:t>save documents such as reports and formats.</w:t>
      </w:r>
    </w:p>
    <w:p w14:paraId="4AA2EA19" w14:textId="12BD0FB1" w:rsidR="003B5DAB" w:rsidRPr="00E55DFB" w:rsidRDefault="003B5DAB" w:rsidP="00755A73">
      <w:pPr>
        <w:pStyle w:val="1Content"/>
      </w:pPr>
      <w:r w:rsidRPr="00E55DFB">
        <w:t>Instruct technical staff to deal in emergency case.</w:t>
      </w:r>
    </w:p>
    <w:p w14:paraId="66FBA1BD" w14:textId="7AFC1E8E" w:rsidR="003B5DAB" w:rsidRPr="00E55DFB" w:rsidRDefault="003B5DAB" w:rsidP="00755A73">
      <w:pPr>
        <w:pStyle w:val="1Content"/>
      </w:pPr>
      <w:r w:rsidRPr="00E55DFB">
        <w:t>Instruct, consult and support the work of technical staff.</w:t>
      </w:r>
    </w:p>
    <w:p w14:paraId="5E78B5A3" w14:textId="690A5A58" w:rsidR="003B5DAB" w:rsidRPr="00E55DFB" w:rsidRDefault="003B5DAB" w:rsidP="00755A73">
      <w:pPr>
        <w:pStyle w:val="1Content"/>
      </w:pPr>
      <w:r w:rsidRPr="00E55DFB">
        <w:t>Coordinate, support and supervise the work of contractors in project.</w:t>
      </w:r>
    </w:p>
    <w:p w14:paraId="57DD1038" w14:textId="053F6ED0" w:rsidR="003B5DAB" w:rsidRPr="00E55DFB" w:rsidRDefault="003B5DAB" w:rsidP="00755A73">
      <w:pPr>
        <w:pStyle w:val="1Content"/>
      </w:pPr>
      <w:r w:rsidRPr="00E55DFB">
        <w:t>Take note the completion task following regulations and report line manager.</w:t>
      </w:r>
    </w:p>
    <w:p w14:paraId="56C424A9" w14:textId="6D8AE2AC" w:rsidR="003B5DAB" w:rsidRPr="00E55DFB" w:rsidRDefault="003B5DAB" w:rsidP="00755A73">
      <w:pPr>
        <w:pStyle w:val="1Content"/>
      </w:pPr>
      <w:r w:rsidRPr="00E55DFB">
        <w:t>Get quotation for needed work from contractors.</w:t>
      </w:r>
    </w:p>
    <w:p w14:paraId="3DBF4BF3" w14:textId="0426DAC5" w:rsidR="003B5DAB" w:rsidRPr="00E55DFB" w:rsidRDefault="003B5DAB" w:rsidP="00755A73">
      <w:pPr>
        <w:pStyle w:val="1Content"/>
      </w:pPr>
      <w:r w:rsidRPr="00E55DFB">
        <w:t>Coordinate with contractor and technician to operate building system smoothly</w:t>
      </w:r>
    </w:p>
    <w:p w14:paraId="6ED179F9" w14:textId="5F3B1CCB" w:rsidR="003B5DAB" w:rsidRPr="00E55DFB" w:rsidRDefault="003B5DAB" w:rsidP="00755A73">
      <w:pPr>
        <w:pStyle w:val="1Content"/>
      </w:pPr>
      <w:r w:rsidRPr="00E55DFB">
        <w:t>Coordinate with contractor to resolve any issues</w:t>
      </w:r>
    </w:p>
    <w:p w14:paraId="75413758" w14:textId="69CA2A2C" w:rsidR="003B5DAB" w:rsidRPr="00E55DFB" w:rsidRDefault="003B5DAB" w:rsidP="00755A73">
      <w:pPr>
        <w:pStyle w:val="1Content"/>
      </w:pPr>
      <w:r w:rsidRPr="00E55DFB">
        <w:t>Monitor the quality of internal contractor and tenant’s contractor.</w:t>
      </w:r>
    </w:p>
    <w:p w14:paraId="61F52EC4" w14:textId="1C8E753A" w:rsidR="003B5DAB" w:rsidRPr="00E55DFB" w:rsidRDefault="003B5DAB" w:rsidP="00755A73">
      <w:pPr>
        <w:pStyle w:val="1Content"/>
      </w:pPr>
      <w:r w:rsidRPr="00E55DFB">
        <w:t>Supervise regular maintenance</w:t>
      </w:r>
    </w:p>
    <w:p w14:paraId="16100287" w14:textId="02E9AD54" w:rsidR="003B5DAB" w:rsidRPr="003B5DAB" w:rsidRDefault="003B5DAB" w:rsidP="001D3428">
      <w:pPr>
        <w:pStyle w:val="Heading2"/>
      </w:pPr>
      <w:bookmarkStart w:id="21" w:name="_Toc130558160"/>
      <w:bookmarkStart w:id="22" w:name="_Toc130558178"/>
      <w:bookmarkStart w:id="23" w:name="_Toc213663164"/>
      <w:bookmarkStart w:id="24" w:name="_Toc213663309"/>
      <w:bookmarkStart w:id="25" w:name="_Toc213663322"/>
      <w:bookmarkStart w:id="26" w:name="_Toc213663339"/>
      <w:bookmarkStart w:id="27" w:name="_Toc213663402"/>
      <w:r w:rsidRPr="003B5DAB">
        <w:t>9/2019 – 5/2020</w:t>
      </w:r>
      <w:r w:rsidR="001D3428">
        <w:t xml:space="preserve"> </w:t>
      </w:r>
      <w:r w:rsidR="001D3428">
        <w:tab/>
      </w:r>
      <w:r w:rsidRPr="003B5DAB">
        <w:t>Chief Engineer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7F3DA90A" w14:textId="31FAE65B" w:rsidR="003B5DAB" w:rsidRPr="00CD20BE" w:rsidRDefault="003B5DAB" w:rsidP="004A5A82">
      <w:pPr>
        <w:pStyle w:val="1Content"/>
      </w:pPr>
      <w:r w:rsidRPr="00CD20BE">
        <w:rPr>
          <w:rFonts w:eastAsia="Arial"/>
        </w:rPr>
        <w:t xml:space="preserve">Assign </w:t>
      </w:r>
      <w:r w:rsidRPr="00CD20BE">
        <w:t>tasks and monitor each employee on duty.</w:t>
      </w:r>
    </w:p>
    <w:p w14:paraId="7B8AE714" w14:textId="0434F67B" w:rsidR="003B5DAB" w:rsidRPr="00CD20BE" w:rsidRDefault="003B5DAB" w:rsidP="004A5A82">
      <w:pPr>
        <w:pStyle w:val="1Content"/>
      </w:pPr>
      <w:r w:rsidRPr="00CD20BE">
        <w:t>Carry out works related to construction and manage technical system of the project.</w:t>
      </w:r>
    </w:p>
    <w:p w14:paraId="1ACFF39D" w14:textId="442B20DF" w:rsidR="003B5DAB" w:rsidRPr="00CD20BE" w:rsidRDefault="003B5DAB" w:rsidP="004A5A82">
      <w:pPr>
        <w:pStyle w:val="1Content"/>
      </w:pPr>
      <w:r w:rsidRPr="00CD20BE">
        <w:t>Establish and comply maintenance master plan of project.</w:t>
      </w:r>
    </w:p>
    <w:p w14:paraId="36C17F90" w14:textId="2008E1BC" w:rsidR="003B5DAB" w:rsidRPr="00CD20BE" w:rsidRDefault="003B5DAB" w:rsidP="004A5A82">
      <w:pPr>
        <w:pStyle w:val="1Content"/>
      </w:pPr>
      <w:r w:rsidRPr="00CD20BE">
        <w:t>Make the maintenance budget for technical work.</w:t>
      </w:r>
    </w:p>
    <w:p w14:paraId="2CF73293" w14:textId="5DB9EADE" w:rsidR="003B5DAB" w:rsidRPr="00CD20BE" w:rsidRDefault="003B5DAB" w:rsidP="00E64206">
      <w:pPr>
        <w:pStyle w:val="1Content"/>
      </w:pPr>
      <w:r w:rsidRPr="00CD20BE">
        <w:t xml:space="preserve">Explain, instruct and inform technical staff about the content of forms, documents of each project that have been previously </w:t>
      </w:r>
      <w:proofErr w:type="spellStart"/>
      <w:r w:rsidRPr="00CD20BE">
        <w:t>preprared</w:t>
      </w:r>
      <w:proofErr w:type="spellEnd"/>
      <w:r w:rsidRPr="00CD20BE">
        <w:t>.</w:t>
      </w:r>
    </w:p>
    <w:p w14:paraId="225BF5E4" w14:textId="785F0B92" w:rsidR="003B5DAB" w:rsidRPr="00CD20BE" w:rsidRDefault="003B5DAB" w:rsidP="004A5A82">
      <w:pPr>
        <w:pStyle w:val="1Content"/>
      </w:pPr>
      <w:r w:rsidRPr="00CD20BE">
        <w:t>Arrange and save documents such as reports and formats.</w:t>
      </w:r>
    </w:p>
    <w:p w14:paraId="3CF4E00E" w14:textId="31BD6C7B" w:rsidR="003B5DAB" w:rsidRPr="00CD20BE" w:rsidRDefault="003B5DAB" w:rsidP="004A5A82">
      <w:pPr>
        <w:pStyle w:val="1Content"/>
      </w:pPr>
      <w:r w:rsidRPr="00CD20BE">
        <w:t>Instruct technical staff to deal in emergency case.</w:t>
      </w:r>
    </w:p>
    <w:p w14:paraId="194443B8" w14:textId="7B1730DE" w:rsidR="003B5DAB" w:rsidRPr="00CD20BE" w:rsidRDefault="003B5DAB" w:rsidP="004A5A82">
      <w:pPr>
        <w:pStyle w:val="1Content"/>
      </w:pPr>
      <w:r w:rsidRPr="00CD20BE">
        <w:t>Instruct, consult and support the work of technical staff.</w:t>
      </w:r>
    </w:p>
    <w:p w14:paraId="2BAFAA27" w14:textId="7217F30A" w:rsidR="003B5DAB" w:rsidRPr="00CD20BE" w:rsidRDefault="003B5DAB" w:rsidP="004A5A82">
      <w:pPr>
        <w:pStyle w:val="1Content"/>
      </w:pPr>
      <w:r w:rsidRPr="00CD20BE">
        <w:t>Coordinate, support and supervise the work of contractors in project.</w:t>
      </w:r>
    </w:p>
    <w:p w14:paraId="0D1F6939" w14:textId="7C858D3C" w:rsidR="003B5DAB" w:rsidRPr="00C03DB2" w:rsidRDefault="003B5DAB" w:rsidP="0083437E">
      <w:pPr>
        <w:pStyle w:val="1Content"/>
      </w:pPr>
      <w:r w:rsidRPr="00CD20BE">
        <w:t xml:space="preserve">Take </w:t>
      </w:r>
      <w:r w:rsidRPr="00C03DB2">
        <w:t>note the completion task following regulations and report line manager.</w:t>
      </w:r>
    </w:p>
    <w:p w14:paraId="09145506" w14:textId="2A8836B3" w:rsidR="003B5DAB" w:rsidRPr="00C03DB2" w:rsidRDefault="003B5DAB" w:rsidP="0083437E">
      <w:pPr>
        <w:pStyle w:val="1Content"/>
      </w:pPr>
      <w:r w:rsidRPr="00C03DB2">
        <w:t>Get quotation for needed work from contractors.</w:t>
      </w:r>
    </w:p>
    <w:p w14:paraId="6C0E8C30" w14:textId="46A74D44" w:rsidR="003B5DAB" w:rsidRPr="00CD20BE" w:rsidRDefault="003B5DAB" w:rsidP="0083437E">
      <w:pPr>
        <w:pStyle w:val="1Content"/>
      </w:pPr>
      <w:r w:rsidRPr="00C03DB2">
        <w:t xml:space="preserve">Coordinate </w:t>
      </w:r>
      <w:r w:rsidRPr="00CD20BE">
        <w:t>with contractor and technician to operate building system smoothly</w:t>
      </w:r>
    </w:p>
    <w:p w14:paraId="0524F272" w14:textId="6BE8F1E8" w:rsidR="003B5DAB" w:rsidRPr="001D3428" w:rsidRDefault="003B5DAB" w:rsidP="00600DE3">
      <w:pPr>
        <w:pStyle w:val="1Content"/>
      </w:pPr>
      <w:r w:rsidRPr="00CD20BE">
        <w:t xml:space="preserve">Coordinate with </w:t>
      </w:r>
      <w:r w:rsidRPr="001D3428">
        <w:t>contractor to resolve any issues</w:t>
      </w:r>
    </w:p>
    <w:p w14:paraId="7575AD31" w14:textId="6FE34FE0" w:rsidR="003B5DAB" w:rsidRPr="00CD20BE" w:rsidRDefault="003B5DAB" w:rsidP="00600DE3">
      <w:pPr>
        <w:pStyle w:val="1Content"/>
      </w:pPr>
      <w:r w:rsidRPr="001D3428">
        <w:t xml:space="preserve">Monitor the quality of internal contractor </w:t>
      </w:r>
      <w:r w:rsidRPr="00CD20BE">
        <w:t>and tenant’s contractor.</w:t>
      </w:r>
    </w:p>
    <w:p w14:paraId="3E823054" w14:textId="696E142A" w:rsidR="003B5DAB" w:rsidRPr="00CD20BE" w:rsidRDefault="003B5DAB" w:rsidP="004A5A82">
      <w:pPr>
        <w:pStyle w:val="1Content"/>
        <w:rPr>
          <w:rFonts w:eastAsia="Arial"/>
        </w:rPr>
      </w:pPr>
      <w:r w:rsidRPr="00CD20BE">
        <w:t>Supervise regular</w:t>
      </w:r>
      <w:r w:rsidRPr="00CD20BE">
        <w:rPr>
          <w:rFonts w:eastAsia="Arial"/>
        </w:rPr>
        <w:t xml:space="preserve"> maintenance</w:t>
      </w:r>
    </w:p>
    <w:p w14:paraId="2384E65A" w14:textId="2DD87EC3" w:rsidR="003B5DAB" w:rsidRPr="003B5DAB" w:rsidRDefault="003B5DAB" w:rsidP="00BC77FD">
      <w:pPr>
        <w:pStyle w:val="Heading1"/>
      </w:pPr>
      <w:bookmarkStart w:id="28" w:name="_Toc130558161"/>
      <w:bookmarkStart w:id="29" w:name="_Toc130558179"/>
      <w:bookmarkStart w:id="30" w:name="_Toc213663165"/>
      <w:bookmarkStart w:id="31" w:name="_Toc213663310"/>
      <w:bookmarkStart w:id="32" w:name="_Toc213663323"/>
      <w:bookmarkStart w:id="33" w:name="_Toc213663340"/>
      <w:bookmarkStart w:id="34" w:name="_Toc213663403"/>
      <w:r w:rsidRPr="003B5DAB">
        <w:t>02/2017 – 08/2019</w:t>
      </w:r>
      <w:r w:rsidR="00BC77FD">
        <w:tab/>
      </w:r>
      <w:r w:rsidRPr="003B5DAB">
        <w:t>TAKASHIMAYA VIETNAM LTD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73B1FA93" w14:textId="2A36AD3C" w:rsidR="003B5DAB" w:rsidRPr="003B5DAB" w:rsidRDefault="003B5DAB" w:rsidP="00FB0AD6">
      <w:pPr>
        <w:pStyle w:val="3Description"/>
        <w:rPr>
          <w:rFonts w:ascii="Arial" w:hAnsi="Arial"/>
        </w:rPr>
      </w:pPr>
      <w:r w:rsidRPr="003B5DAB">
        <w:t>Takashimaya Vietnam is excited to announce the opening of its premium 15,000 square</w:t>
      </w:r>
      <w:r w:rsidR="00FB0AD6">
        <w:t xml:space="preserve"> </w:t>
      </w:r>
      <w:proofErr w:type="spellStart"/>
      <w:r w:rsidRPr="003B5DAB">
        <w:rPr>
          <w:rFonts w:ascii="Arial" w:hAnsi="Arial"/>
        </w:rPr>
        <w:t>metre</w:t>
      </w:r>
      <w:proofErr w:type="spellEnd"/>
      <w:r w:rsidRPr="003B5DAB">
        <w:rPr>
          <w:rFonts w:ascii="Arial" w:hAnsi="Arial"/>
        </w:rPr>
        <w:t xml:space="preserve"> department store in the third quarter of 2016.</w:t>
      </w:r>
    </w:p>
    <w:p w14:paraId="0DE6C59A" w14:textId="77777777" w:rsidR="003B5DAB" w:rsidRPr="003B5DAB" w:rsidRDefault="003B5DAB" w:rsidP="00BC77FD">
      <w:pPr>
        <w:pStyle w:val="Heading3"/>
      </w:pPr>
      <w:bookmarkStart w:id="35" w:name="_Toc130558162"/>
      <w:bookmarkStart w:id="36" w:name="_Toc130558180"/>
      <w:bookmarkStart w:id="37" w:name="_Toc213663166"/>
      <w:bookmarkStart w:id="38" w:name="_Toc213663311"/>
      <w:bookmarkStart w:id="39" w:name="_Toc213663324"/>
      <w:bookmarkStart w:id="40" w:name="_Toc213663341"/>
      <w:bookmarkStart w:id="41" w:name="_Toc213663404"/>
      <w:r w:rsidRPr="003B5DAB">
        <w:lastRenderedPageBreak/>
        <w:t>Senior Assistant</w:t>
      </w:r>
      <w:bookmarkEnd w:id="35"/>
      <w:bookmarkEnd w:id="36"/>
      <w:bookmarkEnd w:id="37"/>
      <w:bookmarkEnd w:id="38"/>
      <w:bookmarkEnd w:id="39"/>
      <w:bookmarkEnd w:id="40"/>
      <w:bookmarkEnd w:id="41"/>
      <w:r w:rsidRPr="003B5DAB">
        <w:t xml:space="preserve"> </w:t>
      </w:r>
    </w:p>
    <w:p w14:paraId="69376382" w14:textId="77777777" w:rsidR="003B5DAB" w:rsidRPr="003B5DAB" w:rsidRDefault="003B5DAB" w:rsidP="00BC77FD">
      <w:pPr>
        <w:pStyle w:val="3Description"/>
      </w:pPr>
      <w:r w:rsidRPr="003B5DAB">
        <w:t>Report: Department Manager</w:t>
      </w:r>
    </w:p>
    <w:p w14:paraId="0CF165C5" w14:textId="77777777" w:rsidR="003B5DAB" w:rsidRPr="003B5DAB" w:rsidRDefault="003B5DAB" w:rsidP="00BC77FD">
      <w:pPr>
        <w:pStyle w:val="2Subject"/>
      </w:pPr>
      <w:r w:rsidRPr="003B5DAB">
        <w:t>Duties:</w:t>
      </w:r>
    </w:p>
    <w:p w14:paraId="23D9ED7E" w14:textId="110642A9" w:rsidR="003B5DAB" w:rsidRPr="00055229" w:rsidRDefault="003B5DAB" w:rsidP="00BC77FD">
      <w:pPr>
        <w:pStyle w:val="1Content"/>
      </w:pPr>
      <w:r w:rsidRPr="00055229">
        <w:t>Monitor a schedule and quality of construction, maintenance and renovation.</w:t>
      </w:r>
    </w:p>
    <w:p w14:paraId="7A78B3B7" w14:textId="1DD2B6EE" w:rsidR="003B5DAB" w:rsidRPr="00055229" w:rsidRDefault="003B5DAB" w:rsidP="00BC77FD">
      <w:pPr>
        <w:pStyle w:val="1Content"/>
      </w:pPr>
      <w:r w:rsidRPr="00055229">
        <w:t>Make table budget for annual maintenance and renovation works.</w:t>
      </w:r>
    </w:p>
    <w:p w14:paraId="0393757C" w14:textId="7D7EC689" w:rsidR="003B5DAB" w:rsidRPr="00055229" w:rsidRDefault="003B5DAB" w:rsidP="00BC77FD">
      <w:pPr>
        <w:pStyle w:val="1Content"/>
      </w:pPr>
      <w:r w:rsidRPr="00055229">
        <w:t>Prepare drawing as and when required.</w:t>
      </w:r>
    </w:p>
    <w:p w14:paraId="4B0ECF38" w14:textId="26AF8643" w:rsidR="003B5DAB" w:rsidRPr="00055229" w:rsidRDefault="003B5DAB" w:rsidP="00BC77FD">
      <w:pPr>
        <w:pStyle w:val="1Content"/>
      </w:pPr>
      <w:r w:rsidRPr="00055229">
        <w:t>Check drawing from tenant and make sure they follow regulations.</w:t>
      </w:r>
    </w:p>
    <w:p w14:paraId="651A24C6" w14:textId="450E7578" w:rsidR="003B5DAB" w:rsidRPr="00055229" w:rsidRDefault="003B5DAB" w:rsidP="007F7F1B">
      <w:pPr>
        <w:pStyle w:val="1Content"/>
      </w:pPr>
      <w:r w:rsidRPr="00055229">
        <w:t>Review, compile, regularize M&amp;E design, construction design, samples, materials, method</w:t>
      </w:r>
      <w:r w:rsidR="00BC77FD">
        <w:t xml:space="preserve"> </w:t>
      </w:r>
      <w:r w:rsidRPr="00055229">
        <w:t>to ensure the contractors adheres to project’s design requirement and quality.</w:t>
      </w:r>
    </w:p>
    <w:p w14:paraId="3701AAA1" w14:textId="76E62583" w:rsidR="003B5DAB" w:rsidRPr="00055229" w:rsidRDefault="003B5DAB" w:rsidP="00BC77FD">
      <w:pPr>
        <w:pStyle w:val="1Content"/>
      </w:pPr>
      <w:r w:rsidRPr="00055229">
        <w:t>Get quotation for needed work from contractors.</w:t>
      </w:r>
    </w:p>
    <w:p w14:paraId="55FBAF24" w14:textId="65002204" w:rsidR="003B5DAB" w:rsidRPr="00055229" w:rsidRDefault="003B5DAB" w:rsidP="00BC77FD">
      <w:pPr>
        <w:pStyle w:val="1Content"/>
      </w:pPr>
      <w:r w:rsidRPr="00055229">
        <w:t>Coordinate with contractor and technician to operate building system smoothly.</w:t>
      </w:r>
    </w:p>
    <w:p w14:paraId="337ACAF3" w14:textId="6BD85066" w:rsidR="003B5DAB" w:rsidRPr="00055229" w:rsidRDefault="003B5DAB" w:rsidP="00BC77FD">
      <w:pPr>
        <w:pStyle w:val="1Content"/>
      </w:pPr>
      <w:r w:rsidRPr="00055229">
        <w:t>Coordinate with contractor to resolve any issues.</w:t>
      </w:r>
    </w:p>
    <w:p w14:paraId="08C8A213" w14:textId="30415581" w:rsidR="003B5DAB" w:rsidRPr="00055229" w:rsidRDefault="003B5DAB" w:rsidP="00BC77FD">
      <w:pPr>
        <w:pStyle w:val="1Content"/>
      </w:pPr>
      <w:r w:rsidRPr="00055229">
        <w:t>Monitor the quality of internal contractor and tenant’s contractor.</w:t>
      </w:r>
    </w:p>
    <w:p w14:paraId="218ACA56" w14:textId="10D7F83A" w:rsidR="003B5DAB" w:rsidRPr="00055229" w:rsidRDefault="003B5DAB" w:rsidP="00D829C5">
      <w:pPr>
        <w:pStyle w:val="1Content"/>
      </w:pPr>
      <w:r w:rsidRPr="00055229">
        <w:t xml:space="preserve">Do regular maintenance (elevator, escalator, Exhaust fan, fresh air </w:t>
      </w:r>
      <w:proofErr w:type="gramStart"/>
      <w:r w:rsidRPr="00055229">
        <w:t>fan ,</w:t>
      </w:r>
      <w:proofErr w:type="gramEnd"/>
      <w:r w:rsidRPr="00055229">
        <w:t xml:space="preserve"> PA system, </w:t>
      </w:r>
      <w:proofErr w:type="gramStart"/>
      <w:r w:rsidRPr="00055229">
        <w:t>BMS ,</w:t>
      </w:r>
      <w:proofErr w:type="gramEnd"/>
      <w:r w:rsidR="00BC77FD">
        <w:t xml:space="preserve"> </w:t>
      </w:r>
      <w:r w:rsidRPr="00055229">
        <w:t xml:space="preserve">DB </w:t>
      </w:r>
      <w:proofErr w:type="gramStart"/>
      <w:r w:rsidRPr="00055229">
        <w:t>box ,</w:t>
      </w:r>
      <w:proofErr w:type="gramEnd"/>
      <w:r w:rsidRPr="00055229">
        <w:t xml:space="preserve"> DB </w:t>
      </w:r>
      <w:proofErr w:type="gramStart"/>
      <w:r w:rsidRPr="00055229">
        <w:t>panel, ..</w:t>
      </w:r>
      <w:proofErr w:type="gramEnd"/>
      <w:r w:rsidRPr="00055229">
        <w:t xml:space="preserve"> ).</w:t>
      </w:r>
    </w:p>
    <w:p w14:paraId="6480FF3C" w14:textId="66734CD5" w:rsidR="003B5DAB" w:rsidRPr="00055229" w:rsidRDefault="003B5DAB" w:rsidP="00BC77FD">
      <w:pPr>
        <w:pStyle w:val="1Content"/>
      </w:pPr>
      <w:r w:rsidRPr="00055229">
        <w:t>Do first action when any issues appear in tenant’s scope.</w:t>
      </w:r>
    </w:p>
    <w:p w14:paraId="43CC9144" w14:textId="7F5F9E0D" w:rsidR="003B5DAB" w:rsidRPr="00055229" w:rsidRDefault="003B5DAB" w:rsidP="00BC77FD">
      <w:pPr>
        <w:pStyle w:val="1Content"/>
      </w:pPr>
      <w:r w:rsidRPr="00055229">
        <w:t>Do handover minute, inspection minute between tenant and landlord.</w:t>
      </w:r>
    </w:p>
    <w:p w14:paraId="19EDA9D5" w14:textId="10B0063D" w:rsidR="003B5DAB" w:rsidRPr="00055229" w:rsidRDefault="003B5DAB" w:rsidP="00BC77FD">
      <w:pPr>
        <w:pStyle w:val="1Content"/>
        <w:rPr>
          <w:rFonts w:eastAsia="Arial"/>
        </w:rPr>
      </w:pPr>
      <w:r w:rsidRPr="00055229">
        <w:t>Check safety</w:t>
      </w:r>
      <w:r w:rsidRPr="00055229">
        <w:rPr>
          <w:rFonts w:eastAsia="Arial"/>
        </w:rPr>
        <w:t xml:space="preserve"> and technical issue before any tenant grand opening.</w:t>
      </w:r>
    </w:p>
    <w:p w14:paraId="35D46473" w14:textId="77777777" w:rsidR="008F13F0" w:rsidRDefault="008F13F0" w:rsidP="003B5DA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D9918D6" w14:textId="2A5973CB" w:rsidR="003B5DAB" w:rsidRPr="003B5DAB" w:rsidRDefault="003B5DAB" w:rsidP="008F13F0">
      <w:pPr>
        <w:pStyle w:val="Heading1"/>
      </w:pPr>
      <w:bookmarkStart w:id="42" w:name="_Toc130558163"/>
      <w:bookmarkStart w:id="43" w:name="_Toc130558181"/>
      <w:bookmarkStart w:id="44" w:name="_Toc213663167"/>
      <w:bookmarkStart w:id="45" w:name="_Toc213663312"/>
      <w:bookmarkStart w:id="46" w:name="_Toc213663325"/>
      <w:bookmarkStart w:id="47" w:name="_Toc213663342"/>
      <w:bookmarkStart w:id="48" w:name="_Toc213663405"/>
      <w:r w:rsidRPr="003B5DAB">
        <w:t>09/2016 – 02/2017</w:t>
      </w:r>
      <w:r w:rsidR="008F13F0">
        <w:tab/>
      </w:r>
      <w:r w:rsidRPr="003B5DAB">
        <w:t>HÒA BÌNH CONSTRUCTION AND REAL ESTATE CORPORATION</w:t>
      </w:r>
      <w:bookmarkEnd w:id="42"/>
      <w:bookmarkEnd w:id="43"/>
      <w:bookmarkEnd w:id="44"/>
      <w:bookmarkEnd w:id="45"/>
      <w:bookmarkEnd w:id="46"/>
      <w:bookmarkEnd w:id="47"/>
      <w:bookmarkEnd w:id="48"/>
    </w:p>
    <w:p w14:paraId="7F3A1435" w14:textId="3888B4A8" w:rsidR="003B5DAB" w:rsidRPr="003B5DAB" w:rsidRDefault="003B5DAB" w:rsidP="008F13F0">
      <w:pPr>
        <w:pStyle w:val="3Description"/>
      </w:pPr>
      <w:r w:rsidRPr="003B5DAB">
        <w:rPr>
          <w:rFonts w:ascii="Arial" w:hAnsi="Arial"/>
        </w:rPr>
        <w:t xml:space="preserve">Hoa Binh is assuming the role of design &amp; build contractor, general contractor, main </w:t>
      </w:r>
      <w:r w:rsidRPr="003B5DAB">
        <w:t>contractor of mega project with international scale, fine art and technical requirements</w:t>
      </w:r>
    </w:p>
    <w:p w14:paraId="72261FA6" w14:textId="77777777" w:rsidR="003B5DAB" w:rsidRPr="003B5DAB" w:rsidRDefault="003B5DAB" w:rsidP="008F13F0">
      <w:pPr>
        <w:pStyle w:val="Heading3"/>
      </w:pPr>
      <w:bookmarkStart w:id="49" w:name="_Toc130558164"/>
      <w:bookmarkStart w:id="50" w:name="_Toc130558182"/>
      <w:bookmarkStart w:id="51" w:name="_Toc213663168"/>
      <w:bookmarkStart w:id="52" w:name="_Toc213663313"/>
      <w:bookmarkStart w:id="53" w:name="_Toc213663326"/>
      <w:bookmarkStart w:id="54" w:name="_Toc213663343"/>
      <w:bookmarkStart w:id="55" w:name="_Toc213663406"/>
      <w:r w:rsidRPr="003B5DAB">
        <w:t xml:space="preserve">Supervisor: MEP team in </w:t>
      </w:r>
      <w:proofErr w:type="gramStart"/>
      <w:r w:rsidRPr="003B5DAB">
        <w:t>The Park avenue</w:t>
      </w:r>
      <w:bookmarkEnd w:id="49"/>
      <w:bookmarkEnd w:id="50"/>
      <w:bookmarkEnd w:id="51"/>
      <w:bookmarkEnd w:id="52"/>
      <w:bookmarkEnd w:id="53"/>
      <w:bookmarkEnd w:id="54"/>
      <w:bookmarkEnd w:id="55"/>
      <w:proofErr w:type="gramEnd"/>
    </w:p>
    <w:p w14:paraId="3B9920CF" w14:textId="77777777" w:rsidR="003B5DAB" w:rsidRPr="003B5DAB" w:rsidRDefault="003B5DAB" w:rsidP="008F13F0">
      <w:pPr>
        <w:pStyle w:val="3Description"/>
      </w:pPr>
      <w:r w:rsidRPr="003B5DAB">
        <w:t>Report to: Project Director</w:t>
      </w:r>
    </w:p>
    <w:p w14:paraId="7C8C88A0" w14:textId="77777777" w:rsidR="003B5DAB" w:rsidRPr="003B5DAB" w:rsidRDefault="003B5DAB" w:rsidP="008F13F0">
      <w:pPr>
        <w:pStyle w:val="2Subject"/>
      </w:pPr>
      <w:r w:rsidRPr="003B5DAB">
        <w:t>Duties:</w:t>
      </w:r>
    </w:p>
    <w:p w14:paraId="366263C0" w14:textId="42D30C7A" w:rsidR="003B5DAB" w:rsidRPr="00F1642C" w:rsidRDefault="003B5DAB" w:rsidP="008F13F0">
      <w:pPr>
        <w:pStyle w:val="1Content"/>
      </w:pPr>
      <w:r w:rsidRPr="00F1642C">
        <w:rPr>
          <w:rFonts w:eastAsia="Arial"/>
        </w:rPr>
        <w:t xml:space="preserve">To inspect </w:t>
      </w:r>
      <w:r w:rsidRPr="00F1642C">
        <w:t xml:space="preserve">installation work, make sure all work </w:t>
      </w:r>
      <w:proofErr w:type="gramStart"/>
      <w:r w:rsidRPr="00F1642C">
        <w:t>have to</w:t>
      </w:r>
      <w:proofErr w:type="gramEnd"/>
      <w:r w:rsidRPr="00F1642C">
        <w:t xml:space="preserve"> follow approval drawing.</w:t>
      </w:r>
    </w:p>
    <w:p w14:paraId="77999FE1" w14:textId="35230013" w:rsidR="003B5DAB" w:rsidRPr="00F1642C" w:rsidRDefault="003B5DAB" w:rsidP="008F13F0">
      <w:pPr>
        <w:pStyle w:val="1Content"/>
      </w:pPr>
      <w:r w:rsidRPr="00F1642C">
        <w:t xml:space="preserve">To ensure quality of installation works of workers and </w:t>
      </w:r>
      <w:proofErr w:type="spellStart"/>
      <w:proofErr w:type="gramStart"/>
      <w:r w:rsidRPr="00F1642C">
        <w:t>sub contractor</w:t>
      </w:r>
      <w:proofErr w:type="spellEnd"/>
      <w:proofErr w:type="gramEnd"/>
      <w:r w:rsidRPr="00F1642C">
        <w:t>.</w:t>
      </w:r>
    </w:p>
    <w:p w14:paraId="5B97607D" w14:textId="71DC6629" w:rsidR="003B5DAB" w:rsidRPr="00F1642C" w:rsidRDefault="003B5DAB" w:rsidP="008F13F0">
      <w:pPr>
        <w:pStyle w:val="1Content"/>
      </w:pPr>
      <w:r w:rsidRPr="00F1642C">
        <w:t xml:space="preserve">To double check with </w:t>
      </w:r>
      <w:proofErr w:type="spellStart"/>
      <w:proofErr w:type="gramStart"/>
      <w:r w:rsidRPr="00F1642C">
        <w:t>sub contractor</w:t>
      </w:r>
      <w:proofErr w:type="spellEnd"/>
      <w:proofErr w:type="gramEnd"/>
      <w:r w:rsidRPr="00F1642C">
        <w:t xml:space="preserve"> and inspection with investor.</w:t>
      </w:r>
    </w:p>
    <w:p w14:paraId="595D8F06" w14:textId="1FE54A4D" w:rsidR="003B5DAB" w:rsidRPr="00F1642C" w:rsidRDefault="003B5DAB" w:rsidP="008F13F0">
      <w:pPr>
        <w:pStyle w:val="1Content"/>
      </w:pPr>
      <w:r w:rsidRPr="00F1642C">
        <w:t>Monitor quantity of stock</w:t>
      </w:r>
    </w:p>
    <w:p w14:paraId="5233FC0B" w14:textId="02D2A592" w:rsidR="00657A9F" w:rsidRPr="00F1642C" w:rsidRDefault="003B5DAB" w:rsidP="008F13F0">
      <w:pPr>
        <w:pStyle w:val="1Content"/>
        <w:rPr>
          <w:rFonts w:eastAsia="Arial"/>
        </w:rPr>
      </w:pPr>
      <w:r w:rsidRPr="00F1642C">
        <w:t>Report daily and</w:t>
      </w:r>
      <w:r w:rsidRPr="00F1642C">
        <w:rPr>
          <w:rFonts w:eastAsia="Arial"/>
        </w:rPr>
        <w:t xml:space="preserve"> weekly for Project Director</w:t>
      </w:r>
    </w:p>
    <w:p w14:paraId="4EB32D33" w14:textId="4AD9D006" w:rsidR="009A5BFF" w:rsidRDefault="009A5BF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lastRenderedPageBreak/>
        <w:t>Education</w:t>
      </w:r>
    </w:p>
    <w:p w14:paraId="2EBDF554" w14:textId="4333DE56" w:rsidR="00845394" w:rsidRPr="00845394" w:rsidRDefault="00845394" w:rsidP="0084539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845394">
        <w:rPr>
          <w:rFonts w:ascii="Arial" w:eastAsia="Arial" w:hAnsi="Arial" w:cs="Arial"/>
          <w:color w:val="002060"/>
        </w:rPr>
        <w:t xml:space="preserve">2011 </w:t>
      </w:r>
      <w:r>
        <w:rPr>
          <w:rFonts w:ascii="Arial" w:eastAsia="Arial" w:hAnsi="Arial" w:cs="Arial"/>
          <w:color w:val="002060"/>
        </w:rPr>
        <w:t>–</w:t>
      </w:r>
      <w:r w:rsidRPr="00845394">
        <w:rPr>
          <w:rFonts w:ascii="Arial" w:eastAsia="Arial" w:hAnsi="Arial" w:cs="Arial"/>
          <w:color w:val="002060"/>
        </w:rPr>
        <w:t xml:space="preserve"> 2016</w:t>
      </w:r>
      <w:r>
        <w:rPr>
          <w:rFonts w:ascii="Arial" w:eastAsia="Arial" w:hAnsi="Arial" w:cs="Arial"/>
          <w:color w:val="002060"/>
        </w:rPr>
        <w:tab/>
      </w:r>
      <w:r w:rsidRPr="00845394">
        <w:rPr>
          <w:rFonts w:ascii="Arial" w:eastAsia="Arial" w:hAnsi="Arial" w:cs="Arial"/>
          <w:color w:val="002060"/>
        </w:rPr>
        <w:t>UNIVERSITY OF ARCHITECT HCMC</w:t>
      </w:r>
    </w:p>
    <w:p w14:paraId="487966A4" w14:textId="62514BC1" w:rsidR="00845394" w:rsidRDefault="00845394" w:rsidP="0084539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845394">
        <w:rPr>
          <w:rFonts w:ascii="Arial" w:eastAsia="Arial" w:hAnsi="Arial" w:cs="Arial"/>
          <w:color w:val="002060"/>
        </w:rPr>
        <w:t>Infrastructure Engineering</w:t>
      </w:r>
    </w:p>
    <w:p w14:paraId="63D40E8B" w14:textId="77777777" w:rsidR="00845394" w:rsidRPr="00845394" w:rsidRDefault="00845394" w:rsidP="0084539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4637439" w14:textId="26D5060E" w:rsidR="00845394" w:rsidRPr="00845394" w:rsidRDefault="00845394" w:rsidP="0084539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845394">
        <w:rPr>
          <w:rFonts w:ascii="Arial" w:eastAsia="Arial" w:hAnsi="Arial" w:cs="Arial"/>
          <w:color w:val="002060"/>
        </w:rPr>
        <w:t>2017</w:t>
      </w:r>
      <w:r>
        <w:rPr>
          <w:rFonts w:ascii="Arial" w:eastAsia="Arial" w:hAnsi="Arial" w:cs="Arial"/>
          <w:color w:val="002060"/>
        </w:rPr>
        <w:t xml:space="preserve"> –</w:t>
      </w:r>
      <w:r w:rsidRPr="00845394">
        <w:rPr>
          <w:rFonts w:ascii="Arial" w:eastAsia="Arial" w:hAnsi="Arial" w:cs="Arial"/>
          <w:color w:val="002060"/>
        </w:rPr>
        <w:t xml:space="preserve"> 2020</w:t>
      </w:r>
      <w:r>
        <w:rPr>
          <w:rFonts w:ascii="Arial" w:eastAsia="Arial" w:hAnsi="Arial" w:cs="Arial"/>
          <w:color w:val="002060"/>
        </w:rPr>
        <w:tab/>
      </w:r>
      <w:r w:rsidRPr="00845394">
        <w:rPr>
          <w:rFonts w:ascii="Arial" w:eastAsia="Arial" w:hAnsi="Arial" w:cs="Arial"/>
          <w:color w:val="002060"/>
        </w:rPr>
        <w:t>UNIVERSITY OF ECONOMIC HCMC</w:t>
      </w:r>
    </w:p>
    <w:p w14:paraId="35592506" w14:textId="7846785F" w:rsidR="00657A9F" w:rsidRDefault="00845394" w:rsidP="0084539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845394">
        <w:rPr>
          <w:rFonts w:ascii="Arial" w:eastAsia="Arial" w:hAnsi="Arial" w:cs="Arial"/>
          <w:color w:val="002060"/>
        </w:rPr>
        <w:t>Business</w:t>
      </w:r>
      <w:r w:rsidR="00D469B2">
        <w:rPr>
          <w:rFonts w:ascii="Arial" w:eastAsia="Arial" w:hAnsi="Arial" w:cs="Arial"/>
          <w:color w:val="002060"/>
        </w:rPr>
        <w:t xml:space="preserve"> </w:t>
      </w:r>
      <w:r w:rsidRPr="00845394">
        <w:rPr>
          <w:rFonts w:ascii="Arial" w:eastAsia="Arial" w:hAnsi="Arial" w:cs="Arial"/>
          <w:color w:val="002060"/>
        </w:rPr>
        <w:t>Administration</w:t>
      </w:r>
    </w:p>
    <w:p w14:paraId="7A0CE2D0" w14:textId="77777777" w:rsidR="00D469B2" w:rsidRDefault="00D469B2" w:rsidP="0084539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78717ECF" w14:textId="77777777" w:rsidR="00845394" w:rsidRPr="003B5DAB" w:rsidRDefault="00845394" w:rsidP="0084539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3B5DAB">
        <w:rPr>
          <w:rFonts w:ascii="Arial" w:eastAsia="Arial" w:hAnsi="Arial" w:cs="Arial"/>
          <w:b/>
          <w:bCs/>
          <w:color w:val="002060"/>
        </w:rPr>
        <w:t>SKILLS / ASSESSMENTS</w:t>
      </w:r>
    </w:p>
    <w:p w14:paraId="351AD332" w14:textId="193417C6" w:rsidR="00845394" w:rsidRPr="00497F2E" w:rsidRDefault="00845394" w:rsidP="003B5DAB">
      <w:pPr>
        <w:pStyle w:val="1Content"/>
      </w:pPr>
      <w:r w:rsidRPr="00845394">
        <w:t xml:space="preserve">Read and </w:t>
      </w:r>
      <w:r w:rsidRPr="00497F2E">
        <w:t>understand technical term in documents.</w:t>
      </w:r>
    </w:p>
    <w:p w14:paraId="6124F2B7" w14:textId="37E7D2F2" w:rsidR="00845394" w:rsidRPr="00497F2E" w:rsidRDefault="00845394" w:rsidP="003B5DAB">
      <w:pPr>
        <w:pStyle w:val="1Content"/>
      </w:pPr>
      <w:r w:rsidRPr="00497F2E">
        <w:t xml:space="preserve">Be able to use Microsoft Office and </w:t>
      </w:r>
      <w:proofErr w:type="spellStart"/>
      <w:r w:rsidRPr="00497F2E">
        <w:t>AutoCad</w:t>
      </w:r>
      <w:proofErr w:type="spellEnd"/>
      <w:r w:rsidRPr="00497F2E">
        <w:t>.</w:t>
      </w:r>
    </w:p>
    <w:p w14:paraId="6180303E" w14:textId="4D263E77" w:rsidR="00845394" w:rsidRPr="00497F2E" w:rsidRDefault="00845394" w:rsidP="003B5DAB">
      <w:pPr>
        <w:pStyle w:val="1Content"/>
      </w:pPr>
      <w:r w:rsidRPr="00497F2E">
        <w:t xml:space="preserve">Be able to work independent and </w:t>
      </w:r>
      <w:proofErr w:type="gramStart"/>
      <w:r w:rsidRPr="00497F2E">
        <w:t>team work</w:t>
      </w:r>
      <w:proofErr w:type="gramEnd"/>
      <w:r w:rsidRPr="00497F2E">
        <w:t>.</w:t>
      </w:r>
    </w:p>
    <w:p w14:paraId="0DC7AB98" w14:textId="1FC5D99D" w:rsidR="00845394" w:rsidRPr="00497F2E" w:rsidRDefault="00845394" w:rsidP="003B5DAB">
      <w:pPr>
        <w:pStyle w:val="1Content"/>
      </w:pPr>
      <w:r w:rsidRPr="00497F2E">
        <w:t>Be able to Work under high pressure.</w:t>
      </w:r>
    </w:p>
    <w:p w14:paraId="400E9D5E" w14:textId="3A024A74" w:rsidR="00845394" w:rsidRPr="00497F2E" w:rsidRDefault="00845394" w:rsidP="003B5DAB">
      <w:pPr>
        <w:pStyle w:val="1Content"/>
      </w:pPr>
      <w:r w:rsidRPr="00497F2E">
        <w:t>Arrangement and deployment skills.</w:t>
      </w:r>
    </w:p>
    <w:p w14:paraId="0BB7ED01" w14:textId="48521BB3" w:rsidR="00845394" w:rsidRPr="00497F2E" w:rsidRDefault="00845394" w:rsidP="003B5DAB">
      <w:pPr>
        <w:pStyle w:val="1Content"/>
      </w:pPr>
      <w:r w:rsidRPr="00497F2E">
        <w:t>Fast learner and hard worker.</w:t>
      </w:r>
    </w:p>
    <w:p w14:paraId="4690CD5C" w14:textId="5B664EFB" w:rsidR="00657A9F" w:rsidRPr="00D96B4B" w:rsidRDefault="00845394" w:rsidP="003B5DAB">
      <w:pPr>
        <w:pStyle w:val="1Content"/>
      </w:pPr>
      <w:r w:rsidRPr="00497F2E">
        <w:t>Good at English</w:t>
      </w:r>
      <w:r w:rsidRPr="00845394">
        <w:t>.</w:t>
      </w:r>
    </w:p>
    <w:p w14:paraId="3C232960" w14:textId="77777777" w:rsidR="00657A9F" w:rsidRPr="00D96B4B" w:rsidRDefault="00657A9F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01B254B" w14:textId="119D4329" w:rsidR="003F2964" w:rsidRPr="00D96B4B" w:rsidRDefault="003F296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AFC4DB3" w14:textId="5859B852" w:rsidR="003F2964" w:rsidRPr="00BE6183" w:rsidRDefault="003F2964" w:rsidP="00BE6183">
      <w:pPr>
        <w:spacing w:after="0" w:line="360" w:lineRule="auto"/>
        <w:rPr>
          <w:rFonts w:ascii="Arial" w:hAnsi="Arial" w:cs="Arial"/>
        </w:rPr>
      </w:pPr>
    </w:p>
    <w:p w14:paraId="05011914" w14:textId="162BCE57" w:rsidR="008F6892" w:rsidRPr="00D96B4B" w:rsidRDefault="008F6892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9978A51" w14:textId="77777777" w:rsidR="008F6892" w:rsidRPr="00D96B4B" w:rsidRDefault="008F6892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8F6892" w:rsidRPr="00D96B4B" w:rsidSect="00CC7417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3DB22" w14:textId="77777777" w:rsidR="000B18EF" w:rsidRDefault="000B18EF" w:rsidP="00AE7A20">
      <w:pPr>
        <w:spacing w:after="0" w:line="240" w:lineRule="auto"/>
      </w:pPr>
      <w:r>
        <w:separator/>
      </w:r>
    </w:p>
  </w:endnote>
  <w:endnote w:type="continuationSeparator" w:id="0">
    <w:p w14:paraId="38CE927C" w14:textId="77777777" w:rsidR="000B18EF" w:rsidRDefault="000B18EF" w:rsidP="00AE7A20">
      <w:pPr>
        <w:spacing w:after="0" w:line="240" w:lineRule="auto"/>
      </w:pPr>
      <w:r>
        <w:continuationSeparator/>
      </w:r>
    </w:p>
  </w:endnote>
  <w:endnote w:type="continuationNotice" w:id="1">
    <w:p w14:paraId="28C8FB12" w14:textId="77777777" w:rsidR="000B18EF" w:rsidRDefault="000B18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5DD17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5826D7BE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29B90" w14:textId="77777777" w:rsidR="000B18EF" w:rsidRDefault="000B18EF" w:rsidP="00AE7A20">
      <w:pPr>
        <w:spacing w:after="0" w:line="240" w:lineRule="auto"/>
      </w:pPr>
      <w:r>
        <w:separator/>
      </w:r>
    </w:p>
  </w:footnote>
  <w:footnote w:type="continuationSeparator" w:id="0">
    <w:p w14:paraId="520ECC2C" w14:textId="77777777" w:rsidR="000B18EF" w:rsidRDefault="000B18EF" w:rsidP="00AE7A20">
      <w:pPr>
        <w:spacing w:after="0" w:line="240" w:lineRule="auto"/>
      </w:pPr>
      <w:r>
        <w:continuationSeparator/>
      </w:r>
    </w:p>
  </w:footnote>
  <w:footnote w:type="continuationNotice" w:id="1">
    <w:p w14:paraId="617C11FD" w14:textId="77777777" w:rsidR="000B18EF" w:rsidRDefault="000B18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</w:t>
          </w:r>
          <w:proofErr w:type="spellStart"/>
          <w:proofErr w:type="gramStart"/>
          <w:r w:rsidRPr="0077633C">
            <w:rPr>
              <w:rFonts w:asciiTheme="majorHAnsi" w:hAnsiTheme="majorHAnsi"/>
              <w:sz w:val="14"/>
              <w:szCs w:val="14"/>
            </w:rPr>
            <w:t>E.Town</w:t>
          </w:r>
          <w:proofErr w:type="spellEnd"/>
          <w:proofErr w:type="gramEnd"/>
          <w:r w:rsidRPr="0077633C">
            <w:rPr>
              <w:rFonts w:asciiTheme="majorHAnsi" w:hAnsiTheme="majorHAnsi"/>
              <w:sz w:val="14"/>
              <w:szCs w:val="14"/>
            </w:rPr>
            <w:t xml:space="preserve"> Central Tower, 11 Doan Van Bo Str., Ward 12, Dist. 4,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4AB85D63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</w:p>
        <w:p w14:paraId="1DE3868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125 - 127 Ba Trieu Street, Hai Ba Trung District.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2" name="Picture 2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3" name="Picture 3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4" name="Picture 4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5" name="Picture 5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proofErr w:type="spellStart"/>
          <w:r w:rsidRPr="009B1CEE">
            <w:rPr>
              <w:rFonts w:asciiTheme="majorHAnsi" w:hAnsiTheme="majorHAnsi"/>
              <w:sz w:val="14"/>
              <w:szCs w:val="14"/>
            </w:rPr>
            <w:t>Navigos</w:t>
          </w:r>
          <w:proofErr w:type="spellEnd"/>
          <w:r w:rsidRPr="009B1CEE">
            <w:rPr>
              <w:rFonts w:asciiTheme="majorHAnsi" w:hAnsiTheme="majorHAnsi"/>
              <w:sz w:val="14"/>
              <w:szCs w:val="14"/>
            </w:rPr>
            <w:t xml:space="preserve">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6" name="Picture 6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proofErr w:type="spellStart"/>
          <w:r w:rsidRPr="009B1CEE">
            <w:rPr>
              <w:rFonts w:asciiTheme="majorHAnsi" w:hAnsiTheme="majorHAnsi"/>
              <w:sz w:val="14"/>
              <w:szCs w:val="14"/>
            </w:rPr>
            <w:t>Navigos</w:t>
          </w:r>
          <w:proofErr w:type="spellEnd"/>
          <w:r w:rsidRPr="009B1CEE">
            <w:rPr>
              <w:rFonts w:asciiTheme="majorHAnsi" w:hAnsiTheme="majorHAnsi"/>
              <w:sz w:val="14"/>
              <w:szCs w:val="14"/>
            </w:rPr>
            <w:t xml:space="preserve">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B440C"/>
    <w:multiLevelType w:val="multilevel"/>
    <w:tmpl w:val="3946956C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" w15:restartNumberingAfterBreak="0">
    <w:nsid w:val="0C554A53"/>
    <w:multiLevelType w:val="multilevel"/>
    <w:tmpl w:val="918AE7F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0C6A6C9A"/>
    <w:multiLevelType w:val="hybridMultilevel"/>
    <w:tmpl w:val="30F0CA88"/>
    <w:lvl w:ilvl="0" w:tplc="1A52F9E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4680735"/>
    <w:multiLevelType w:val="hybridMultilevel"/>
    <w:tmpl w:val="3E743536"/>
    <w:lvl w:ilvl="0" w:tplc="1A52F9E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7" w15:restartNumberingAfterBreak="0">
    <w:nsid w:val="2E9A16D4"/>
    <w:multiLevelType w:val="multilevel"/>
    <w:tmpl w:val="B4FA4750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8" w15:restartNumberingAfterBreak="0">
    <w:nsid w:val="31B5355B"/>
    <w:multiLevelType w:val="hybridMultilevel"/>
    <w:tmpl w:val="63064448"/>
    <w:lvl w:ilvl="0" w:tplc="06EE2BC4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39CC7A96"/>
    <w:multiLevelType w:val="hybridMultilevel"/>
    <w:tmpl w:val="3F3EBEFE"/>
    <w:lvl w:ilvl="0" w:tplc="1A52F9E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F9610D4"/>
    <w:multiLevelType w:val="multilevel"/>
    <w:tmpl w:val="51AED83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2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4C2068B"/>
    <w:multiLevelType w:val="hybridMultilevel"/>
    <w:tmpl w:val="516288C4"/>
    <w:lvl w:ilvl="0" w:tplc="1A52F9E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F7E47B4"/>
    <w:multiLevelType w:val="hybridMultilevel"/>
    <w:tmpl w:val="02E090BC"/>
    <w:lvl w:ilvl="0" w:tplc="1A52F9E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04A6C4A"/>
    <w:multiLevelType w:val="multilevel"/>
    <w:tmpl w:val="F0B02D2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7" w15:restartNumberingAfterBreak="0">
    <w:nsid w:val="54656B72"/>
    <w:multiLevelType w:val="multilevel"/>
    <w:tmpl w:val="0F42B3E8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8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0" w15:restartNumberingAfterBreak="0">
    <w:nsid w:val="59E2034A"/>
    <w:multiLevelType w:val="multilevel"/>
    <w:tmpl w:val="EB3C205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1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2C362D7"/>
    <w:multiLevelType w:val="hybridMultilevel"/>
    <w:tmpl w:val="2744D4CA"/>
    <w:lvl w:ilvl="0" w:tplc="1A52F9E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5AC167E"/>
    <w:multiLevelType w:val="multilevel"/>
    <w:tmpl w:val="0B5E6C84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4" w15:restartNumberingAfterBreak="0">
    <w:nsid w:val="772D3906"/>
    <w:multiLevelType w:val="hybridMultilevel"/>
    <w:tmpl w:val="9DECE52E"/>
    <w:lvl w:ilvl="0" w:tplc="1A52F9E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44224616">
    <w:abstractNumId w:val="6"/>
  </w:num>
  <w:num w:numId="2" w16cid:durableId="1314143374">
    <w:abstractNumId w:val="4"/>
  </w:num>
  <w:num w:numId="3" w16cid:durableId="1068842132">
    <w:abstractNumId w:val="14"/>
  </w:num>
  <w:num w:numId="4" w16cid:durableId="1616670687">
    <w:abstractNumId w:val="21"/>
  </w:num>
  <w:num w:numId="5" w16cid:durableId="182570357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1492550">
    <w:abstractNumId w:val="9"/>
  </w:num>
  <w:num w:numId="7" w16cid:durableId="72858037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83375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1531157">
    <w:abstractNumId w:val="0"/>
  </w:num>
  <w:num w:numId="10" w16cid:durableId="4406200">
    <w:abstractNumId w:val="19"/>
  </w:num>
  <w:num w:numId="11" w16cid:durableId="1797916128">
    <w:abstractNumId w:val="9"/>
  </w:num>
  <w:num w:numId="12" w16cid:durableId="157619109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32622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37825784">
    <w:abstractNumId w:val="6"/>
  </w:num>
  <w:num w:numId="15" w16cid:durableId="795634892">
    <w:abstractNumId w:val="12"/>
  </w:num>
  <w:num w:numId="16" w16cid:durableId="38942194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93230995">
    <w:abstractNumId w:val="10"/>
  </w:num>
  <w:num w:numId="18" w16cid:durableId="957569908">
    <w:abstractNumId w:val="11"/>
  </w:num>
  <w:num w:numId="19" w16cid:durableId="429470185">
    <w:abstractNumId w:val="24"/>
  </w:num>
  <w:num w:numId="20" w16cid:durableId="1819179569">
    <w:abstractNumId w:val="2"/>
  </w:num>
  <w:num w:numId="21" w16cid:durableId="1107232666">
    <w:abstractNumId w:val="15"/>
  </w:num>
  <w:num w:numId="22" w16cid:durableId="752512889">
    <w:abstractNumId w:val="17"/>
  </w:num>
  <w:num w:numId="23" w16cid:durableId="2051758417">
    <w:abstractNumId w:val="13"/>
  </w:num>
  <w:num w:numId="24" w16cid:durableId="1242325915">
    <w:abstractNumId w:val="23"/>
  </w:num>
  <w:num w:numId="25" w16cid:durableId="306251933">
    <w:abstractNumId w:val="5"/>
  </w:num>
  <w:num w:numId="26" w16cid:durableId="1022166720">
    <w:abstractNumId w:val="7"/>
  </w:num>
  <w:num w:numId="27" w16cid:durableId="484590279">
    <w:abstractNumId w:val="3"/>
  </w:num>
  <w:num w:numId="28" w16cid:durableId="1002201896">
    <w:abstractNumId w:val="16"/>
  </w:num>
  <w:num w:numId="29" w16cid:durableId="2036072530">
    <w:abstractNumId w:val="22"/>
  </w:num>
  <w:num w:numId="30" w16cid:durableId="1185023723">
    <w:abstractNumId w:val="1"/>
  </w:num>
  <w:num w:numId="31" w16cid:durableId="1868714133">
    <w:abstractNumId w:val="8"/>
  </w:num>
  <w:num w:numId="32" w16cid:durableId="1545871350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38B7"/>
    <w:rsid w:val="00027588"/>
    <w:rsid w:val="0003107E"/>
    <w:rsid w:val="000454F3"/>
    <w:rsid w:val="0005337F"/>
    <w:rsid w:val="00055229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B18EF"/>
    <w:rsid w:val="000C0793"/>
    <w:rsid w:val="000C1B39"/>
    <w:rsid w:val="000D39EB"/>
    <w:rsid w:val="000D4E22"/>
    <w:rsid w:val="000D61A3"/>
    <w:rsid w:val="000E669C"/>
    <w:rsid w:val="000F3BF1"/>
    <w:rsid w:val="000F416A"/>
    <w:rsid w:val="0010636E"/>
    <w:rsid w:val="00111BE7"/>
    <w:rsid w:val="00113B08"/>
    <w:rsid w:val="00116F2D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68F1"/>
    <w:rsid w:val="00185B87"/>
    <w:rsid w:val="00187200"/>
    <w:rsid w:val="0019281D"/>
    <w:rsid w:val="001A6E1C"/>
    <w:rsid w:val="001A7E71"/>
    <w:rsid w:val="001B0FE2"/>
    <w:rsid w:val="001C1263"/>
    <w:rsid w:val="001C7ABF"/>
    <w:rsid w:val="001D09C0"/>
    <w:rsid w:val="001D2776"/>
    <w:rsid w:val="001D3428"/>
    <w:rsid w:val="001D5521"/>
    <w:rsid w:val="001D57BD"/>
    <w:rsid w:val="001E0612"/>
    <w:rsid w:val="001F17C2"/>
    <w:rsid w:val="001F567A"/>
    <w:rsid w:val="0020316D"/>
    <w:rsid w:val="002064F8"/>
    <w:rsid w:val="002066A2"/>
    <w:rsid w:val="00226AFD"/>
    <w:rsid w:val="00233062"/>
    <w:rsid w:val="00234FFC"/>
    <w:rsid w:val="002373BE"/>
    <w:rsid w:val="0023772F"/>
    <w:rsid w:val="00240835"/>
    <w:rsid w:val="002413B1"/>
    <w:rsid w:val="00263263"/>
    <w:rsid w:val="00271049"/>
    <w:rsid w:val="00271243"/>
    <w:rsid w:val="00273653"/>
    <w:rsid w:val="0027378E"/>
    <w:rsid w:val="002806D8"/>
    <w:rsid w:val="00281583"/>
    <w:rsid w:val="002860A4"/>
    <w:rsid w:val="00296390"/>
    <w:rsid w:val="002A0847"/>
    <w:rsid w:val="002A1C73"/>
    <w:rsid w:val="002A2809"/>
    <w:rsid w:val="002B01FA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A2EFE"/>
    <w:rsid w:val="003B1ADF"/>
    <w:rsid w:val="003B5CAA"/>
    <w:rsid w:val="003B5DAB"/>
    <w:rsid w:val="003C1233"/>
    <w:rsid w:val="003C2EF8"/>
    <w:rsid w:val="003C379D"/>
    <w:rsid w:val="003D35A3"/>
    <w:rsid w:val="003D3DF6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42D86"/>
    <w:rsid w:val="00447482"/>
    <w:rsid w:val="00452A2A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4B55"/>
    <w:rsid w:val="004967DA"/>
    <w:rsid w:val="00497F2E"/>
    <w:rsid w:val="004A080B"/>
    <w:rsid w:val="004A3AA0"/>
    <w:rsid w:val="004A5A82"/>
    <w:rsid w:val="004A60EB"/>
    <w:rsid w:val="004A6898"/>
    <w:rsid w:val="004B0586"/>
    <w:rsid w:val="004B4729"/>
    <w:rsid w:val="004C0CF9"/>
    <w:rsid w:val="004C50AC"/>
    <w:rsid w:val="004D3EF5"/>
    <w:rsid w:val="004D5691"/>
    <w:rsid w:val="004D5FB6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652C"/>
    <w:rsid w:val="005433E2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3460"/>
    <w:rsid w:val="005D4B3C"/>
    <w:rsid w:val="005E1FEA"/>
    <w:rsid w:val="005F77DF"/>
    <w:rsid w:val="00600DE3"/>
    <w:rsid w:val="00602E5A"/>
    <w:rsid w:val="00604C83"/>
    <w:rsid w:val="00607DF6"/>
    <w:rsid w:val="006142FE"/>
    <w:rsid w:val="00616298"/>
    <w:rsid w:val="00617CC8"/>
    <w:rsid w:val="00623B45"/>
    <w:rsid w:val="0063338D"/>
    <w:rsid w:val="00637AFC"/>
    <w:rsid w:val="00656856"/>
    <w:rsid w:val="00657A9F"/>
    <w:rsid w:val="00663627"/>
    <w:rsid w:val="00675397"/>
    <w:rsid w:val="006776FF"/>
    <w:rsid w:val="0068238F"/>
    <w:rsid w:val="00683029"/>
    <w:rsid w:val="00683A59"/>
    <w:rsid w:val="006965D0"/>
    <w:rsid w:val="006A0D88"/>
    <w:rsid w:val="006B35F1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55A73"/>
    <w:rsid w:val="0076579D"/>
    <w:rsid w:val="007657A5"/>
    <w:rsid w:val="00765A11"/>
    <w:rsid w:val="00774417"/>
    <w:rsid w:val="0077633C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137A6"/>
    <w:rsid w:val="00814BEC"/>
    <w:rsid w:val="00826A05"/>
    <w:rsid w:val="00827AFD"/>
    <w:rsid w:val="0083437E"/>
    <w:rsid w:val="00834C85"/>
    <w:rsid w:val="00844525"/>
    <w:rsid w:val="00845394"/>
    <w:rsid w:val="00857D3B"/>
    <w:rsid w:val="00872EEC"/>
    <w:rsid w:val="00880C0D"/>
    <w:rsid w:val="0088322C"/>
    <w:rsid w:val="00883FC1"/>
    <w:rsid w:val="00893EAF"/>
    <w:rsid w:val="008A5F68"/>
    <w:rsid w:val="008A7A29"/>
    <w:rsid w:val="008B38CE"/>
    <w:rsid w:val="008C14E5"/>
    <w:rsid w:val="008D1ACA"/>
    <w:rsid w:val="008D411A"/>
    <w:rsid w:val="008E2206"/>
    <w:rsid w:val="008E5AB2"/>
    <w:rsid w:val="008E6445"/>
    <w:rsid w:val="008F0547"/>
    <w:rsid w:val="008F13F0"/>
    <w:rsid w:val="008F2273"/>
    <w:rsid w:val="008F6892"/>
    <w:rsid w:val="008F7486"/>
    <w:rsid w:val="00900084"/>
    <w:rsid w:val="00923175"/>
    <w:rsid w:val="00926983"/>
    <w:rsid w:val="00926B96"/>
    <w:rsid w:val="009312E1"/>
    <w:rsid w:val="00943727"/>
    <w:rsid w:val="0094539C"/>
    <w:rsid w:val="00947040"/>
    <w:rsid w:val="0094742E"/>
    <w:rsid w:val="00950A53"/>
    <w:rsid w:val="0095783F"/>
    <w:rsid w:val="00962A53"/>
    <w:rsid w:val="009675E0"/>
    <w:rsid w:val="00971241"/>
    <w:rsid w:val="00975EC6"/>
    <w:rsid w:val="00977D01"/>
    <w:rsid w:val="009816E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FA1"/>
    <w:rsid w:val="00A0385F"/>
    <w:rsid w:val="00A067EF"/>
    <w:rsid w:val="00A078CF"/>
    <w:rsid w:val="00A07DEA"/>
    <w:rsid w:val="00A126B5"/>
    <w:rsid w:val="00A31B88"/>
    <w:rsid w:val="00A37E73"/>
    <w:rsid w:val="00A41D5B"/>
    <w:rsid w:val="00A44E61"/>
    <w:rsid w:val="00A50ED4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614"/>
    <w:rsid w:val="00B43C41"/>
    <w:rsid w:val="00B541C4"/>
    <w:rsid w:val="00B72F67"/>
    <w:rsid w:val="00B75A1E"/>
    <w:rsid w:val="00B9357B"/>
    <w:rsid w:val="00B95A9E"/>
    <w:rsid w:val="00BB0E38"/>
    <w:rsid w:val="00BB29A0"/>
    <w:rsid w:val="00BC4111"/>
    <w:rsid w:val="00BC77FD"/>
    <w:rsid w:val="00BD08E0"/>
    <w:rsid w:val="00BD6EE6"/>
    <w:rsid w:val="00BE02A4"/>
    <w:rsid w:val="00BE6183"/>
    <w:rsid w:val="00BF0B3C"/>
    <w:rsid w:val="00BF782A"/>
    <w:rsid w:val="00C03DB2"/>
    <w:rsid w:val="00C0657F"/>
    <w:rsid w:val="00C10D55"/>
    <w:rsid w:val="00C17199"/>
    <w:rsid w:val="00C20A8D"/>
    <w:rsid w:val="00C20AC1"/>
    <w:rsid w:val="00C33E1B"/>
    <w:rsid w:val="00C37C09"/>
    <w:rsid w:val="00C43050"/>
    <w:rsid w:val="00C44AA4"/>
    <w:rsid w:val="00C44D60"/>
    <w:rsid w:val="00C47E5A"/>
    <w:rsid w:val="00C52197"/>
    <w:rsid w:val="00C5476C"/>
    <w:rsid w:val="00C550E1"/>
    <w:rsid w:val="00C55D53"/>
    <w:rsid w:val="00C65D06"/>
    <w:rsid w:val="00C67BB7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20BE"/>
    <w:rsid w:val="00CD5EDF"/>
    <w:rsid w:val="00CE0A05"/>
    <w:rsid w:val="00CE4A57"/>
    <w:rsid w:val="00CF0F58"/>
    <w:rsid w:val="00CF32FB"/>
    <w:rsid w:val="00CF46C2"/>
    <w:rsid w:val="00CF771E"/>
    <w:rsid w:val="00D00C82"/>
    <w:rsid w:val="00D05E56"/>
    <w:rsid w:val="00D12A77"/>
    <w:rsid w:val="00D2002C"/>
    <w:rsid w:val="00D25104"/>
    <w:rsid w:val="00D3429E"/>
    <w:rsid w:val="00D36D4F"/>
    <w:rsid w:val="00D36FE5"/>
    <w:rsid w:val="00D37000"/>
    <w:rsid w:val="00D469B2"/>
    <w:rsid w:val="00D70FE2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FBA"/>
    <w:rsid w:val="00E0111D"/>
    <w:rsid w:val="00E015C8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55DFB"/>
    <w:rsid w:val="00E605F4"/>
    <w:rsid w:val="00E62097"/>
    <w:rsid w:val="00E62D04"/>
    <w:rsid w:val="00E77FFC"/>
    <w:rsid w:val="00E81AA8"/>
    <w:rsid w:val="00E84478"/>
    <w:rsid w:val="00E84984"/>
    <w:rsid w:val="00E920C8"/>
    <w:rsid w:val="00E930BF"/>
    <w:rsid w:val="00E964A9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5D27"/>
    <w:rsid w:val="00F07956"/>
    <w:rsid w:val="00F12824"/>
    <w:rsid w:val="00F1642C"/>
    <w:rsid w:val="00F223F8"/>
    <w:rsid w:val="00F40EA3"/>
    <w:rsid w:val="00F43B92"/>
    <w:rsid w:val="00F46D18"/>
    <w:rsid w:val="00F54F1F"/>
    <w:rsid w:val="00F67ADA"/>
    <w:rsid w:val="00F80979"/>
    <w:rsid w:val="00F81441"/>
    <w:rsid w:val="00F819D0"/>
    <w:rsid w:val="00F86C3D"/>
    <w:rsid w:val="00F91007"/>
    <w:rsid w:val="00F974E6"/>
    <w:rsid w:val="00FA3734"/>
    <w:rsid w:val="00FA464E"/>
    <w:rsid w:val="00FB0AD6"/>
    <w:rsid w:val="00FB16B3"/>
    <w:rsid w:val="00FB6DCF"/>
    <w:rsid w:val="00FC11F7"/>
    <w:rsid w:val="00FC42FD"/>
    <w:rsid w:val="00FC4D25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6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155</TotalTime>
  <Pages>5</Pages>
  <Words>870</Words>
  <Characters>4886</Characters>
  <Application>Microsoft Office Word</Application>
  <DocSecurity>0</DocSecurity>
  <Lines>139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Giang, Nguyen Huong</cp:lastModifiedBy>
  <cp:revision>137</cp:revision>
  <cp:lastPrinted>2018-05-21T12:50:00Z</cp:lastPrinted>
  <dcterms:created xsi:type="dcterms:W3CDTF">2021-12-22T02:24:00Z</dcterms:created>
  <dcterms:modified xsi:type="dcterms:W3CDTF">2025-11-10T03:36:00Z</dcterms:modified>
</cp:coreProperties>
</file>