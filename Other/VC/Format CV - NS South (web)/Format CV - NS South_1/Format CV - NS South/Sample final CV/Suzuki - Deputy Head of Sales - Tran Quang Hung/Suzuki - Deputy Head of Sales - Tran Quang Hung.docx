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7D5716EB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D16F9B" w:rsidRPr="00D16F9B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Suzuki </w:t>
      </w:r>
    </w:p>
    <w:p w14:paraId="594AF1AC" w14:textId="6561CEF8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D16F9B" w:rsidRPr="00D16F9B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Deputy Head of Sales</w:t>
      </w:r>
    </w:p>
    <w:p w14:paraId="7A2604BA" w14:textId="5E6EC939" w:rsidR="003C2EF8" w:rsidRDefault="003C2EF8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3A201F21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D16F9B" w:rsidRPr="00D16F9B">
        <w:rPr>
          <w:rFonts w:ascii="Arial" w:eastAsia="Arial" w:hAnsi="Arial" w:cs="Arial"/>
          <w:color w:val="002060"/>
        </w:rPr>
        <w:t>Tran Quang Hung</w:t>
      </w:r>
    </w:p>
    <w:p w14:paraId="39695A2D" w14:textId="48466569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D16F9B">
        <w:rPr>
          <w:rFonts w:ascii="Arial" w:eastAsia="Arial" w:hAnsi="Arial" w:cs="Arial"/>
          <w:color w:val="002060"/>
        </w:rPr>
        <w:t>Male</w:t>
      </w:r>
    </w:p>
    <w:p w14:paraId="19B552E2" w14:textId="475C6A3A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D16F9B">
        <w:rPr>
          <w:rFonts w:ascii="Arial" w:eastAsia="Arial" w:hAnsi="Arial" w:cs="Arial"/>
          <w:color w:val="002060"/>
        </w:rPr>
        <w:t>1983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3A18DAFE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D16F9B">
        <w:rPr>
          <w:rFonts w:ascii="Arial" w:eastAsia="Arial" w:hAnsi="Arial" w:cs="Arial"/>
          <w:color w:val="002060"/>
        </w:rPr>
        <w:t>HCMC</w:t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</w:t>
      </w:r>
      <w:proofErr w:type="gramStart"/>
      <w:r w:rsidR="00F60BA4">
        <w:rPr>
          <w:rFonts w:cstheme="minorHAnsi"/>
          <w:color w:val="002060"/>
          <w:szCs w:val="24"/>
        </w:rPr>
        <w:t>….</w:t>
      </w:r>
      <w:r w:rsidR="008C7211">
        <w:rPr>
          <w:rFonts w:cstheme="minorHAnsi"/>
          <w:color w:val="002060"/>
          <w:szCs w:val="24"/>
        </w:rPr>
        <w:t>.</w:t>
      </w:r>
      <w:proofErr w:type="gramEnd"/>
      <w:r w:rsidR="008C7211">
        <w:rPr>
          <w:rFonts w:cstheme="minorHAnsi"/>
          <w:color w:val="002060"/>
          <w:szCs w:val="24"/>
        </w:rPr>
        <w:t xml:space="preserve">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7710C4C5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5444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34592952" w14:textId="77777777" w:rsidR="000E4E71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0E4E71">
            <w:rPr>
              <w:noProof/>
            </w:rPr>
            <w:t xml:space="preserve">12/2023 – present </w:t>
          </w:r>
          <w:r w:rsidR="000E4E71"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 w:rsidR="000E4E71">
            <w:rPr>
              <w:noProof/>
            </w:rPr>
            <w:t>NEW CITY GROUP</w:t>
          </w:r>
        </w:p>
        <w:p w14:paraId="5B92FCF0" w14:textId="77777777" w:rsidR="000E4E71" w:rsidRDefault="000E4E71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Sales Zone Manager</w:t>
          </w:r>
        </w:p>
        <w:p w14:paraId="30FE6E56" w14:textId="77777777" w:rsidR="000E4E71" w:rsidRDefault="000E4E7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07/2018 – 12/2023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TAN CHONG GROUP</w:t>
          </w:r>
        </w:p>
        <w:p w14:paraId="2BDBA958" w14:textId="77777777" w:rsidR="000E4E71" w:rsidRDefault="000E4E71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Regional Sales Manager</w:t>
          </w:r>
        </w:p>
        <w:p w14:paraId="24FC4F1D" w14:textId="77777777" w:rsidR="000E4E71" w:rsidRDefault="000E4E7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03/2014 – 07/2018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PHU MY FORD JOINT STOCK CO.</w:t>
          </w:r>
        </w:p>
        <w:p w14:paraId="7E73E393" w14:textId="77777777" w:rsidR="000E4E71" w:rsidRDefault="000E4E71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Sales Consultant and Fleet Sales Manager</w:t>
          </w:r>
        </w:p>
        <w:p w14:paraId="3EEE68A7" w14:textId="77777777" w:rsidR="000E4E71" w:rsidRDefault="000E4E7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01/2011 – 04/2013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ALTECH OVERSEAS VIET NAM LTD.</w:t>
          </w:r>
        </w:p>
        <w:p w14:paraId="5B319805" w14:textId="77777777" w:rsidR="000E4E71" w:rsidRDefault="000E4E71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Purchasing / Product Manager (Computer hardware market)</w:t>
          </w:r>
        </w:p>
        <w:p w14:paraId="18A1F15A" w14:textId="77777777" w:rsidR="000E4E71" w:rsidRDefault="000E4E71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2006 – 2011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AN NHẤT TRADING &amp; SERVICES LTD.</w:t>
          </w:r>
        </w:p>
        <w:p w14:paraId="17B4D500" w14:textId="77777777" w:rsidR="000E4E71" w:rsidRDefault="000E4E71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Sale Executive (B2B)</w:t>
          </w:r>
        </w:p>
        <w:p w14:paraId="34384CD5" w14:textId="0F5C2989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proofErr w:type="gramStart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</w:t>
      </w:r>
      <w:proofErr w:type="gramEnd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5F51667A" w14:textId="46A8CB71" w:rsidR="006D7F37" w:rsidRDefault="006D7F37" w:rsidP="006D7F37">
      <w:pPr>
        <w:pStyle w:val="Heading1"/>
      </w:pPr>
      <w:bookmarkStart w:id="0" w:name="_Toc225150904"/>
      <w:r>
        <w:t xml:space="preserve">12/2023 – present </w:t>
      </w:r>
      <w:r>
        <w:tab/>
        <w:t>NEW CITY GROUP</w:t>
      </w:r>
      <w:bookmarkEnd w:id="0"/>
      <w:r>
        <w:t xml:space="preserve"> </w:t>
      </w:r>
    </w:p>
    <w:p w14:paraId="1B8997A2" w14:textId="77777777" w:rsidR="006D7F37" w:rsidRDefault="006D7F37" w:rsidP="00E209B5">
      <w:pPr>
        <w:pStyle w:val="Heading3"/>
      </w:pPr>
      <w:bookmarkStart w:id="1" w:name="_Toc225150905"/>
      <w:r>
        <w:t>Sales Zone Manager</w:t>
      </w:r>
      <w:bookmarkEnd w:id="1"/>
      <w:r>
        <w:t xml:space="preserve"> </w:t>
      </w:r>
    </w:p>
    <w:p w14:paraId="44DC79E8" w14:textId="54D87EA3" w:rsidR="006D7F37" w:rsidRPr="006D7F37" w:rsidRDefault="006D7F37" w:rsidP="006D7F37">
      <w:pPr>
        <w:pStyle w:val="3Description"/>
        <w:rPr>
          <w:b/>
          <w:bCs/>
          <w:i w:val="0"/>
          <w:iCs/>
        </w:rPr>
      </w:pPr>
      <w:r w:rsidRPr="006D7F37">
        <w:rPr>
          <w:b/>
          <w:bCs/>
          <w:i w:val="0"/>
          <w:iCs/>
        </w:rPr>
        <w:t>VOLKSWAGEN BRAND</w:t>
      </w:r>
    </w:p>
    <w:p w14:paraId="3CE4D972" w14:textId="77777777" w:rsidR="006D7F37" w:rsidRDefault="006D7F37" w:rsidP="006D7F37">
      <w:pPr>
        <w:pStyle w:val="2Subject"/>
      </w:pPr>
      <w:r>
        <w:t xml:space="preserve">Accountability: </w:t>
      </w:r>
    </w:p>
    <w:p w14:paraId="17F80D31" w14:textId="77777777" w:rsidR="000E4E71" w:rsidRDefault="006D7F37" w:rsidP="006D7F37">
      <w:pPr>
        <w:pStyle w:val="1Content"/>
      </w:pPr>
      <w:r>
        <w:t xml:space="preserve">Take responsibilities of Southern and Northern dealers. Maintain and improve the dealer relationship and business operation. </w:t>
      </w:r>
    </w:p>
    <w:p w14:paraId="143C885C" w14:textId="77777777" w:rsidR="000E4E71" w:rsidRDefault="006D7F37" w:rsidP="006D7F37">
      <w:pPr>
        <w:pStyle w:val="1Content"/>
      </w:pPr>
      <w:r>
        <w:t xml:space="preserve">Set sales target and KPIs to respective dealers. Monitor the dealer's target on Wholesales, Retails and Payment...etc. </w:t>
      </w:r>
    </w:p>
    <w:p w14:paraId="70F3BCE4" w14:textId="77777777" w:rsidR="000E4E71" w:rsidRDefault="006D7F37" w:rsidP="006D7F37">
      <w:pPr>
        <w:pStyle w:val="1Content"/>
      </w:pPr>
      <w:r>
        <w:t xml:space="preserve">Advise the dealers on stock management, order management, car flow, </w:t>
      </w:r>
      <w:proofErr w:type="spellStart"/>
      <w:r>
        <w:t>color</w:t>
      </w:r>
      <w:proofErr w:type="spellEnd"/>
      <w:r>
        <w:t xml:space="preserve"> mix. </w:t>
      </w:r>
    </w:p>
    <w:p w14:paraId="6180B6DB" w14:textId="77777777" w:rsidR="000E4E71" w:rsidRDefault="006D7F37" w:rsidP="006D7F37">
      <w:pPr>
        <w:pStyle w:val="1Content"/>
      </w:pPr>
      <w:r>
        <w:t xml:space="preserve">Advise the dealers on salesforce recruitment, sales training courses, sales productivity. </w:t>
      </w:r>
    </w:p>
    <w:p w14:paraId="257B8670" w14:textId="77777777" w:rsidR="000E4E71" w:rsidRDefault="006D7F37" w:rsidP="006D7F37">
      <w:pPr>
        <w:pStyle w:val="1Content"/>
      </w:pPr>
      <w:r>
        <w:t xml:space="preserve">Review and advise the dealers on sales funnel, primary market area, marketing-sales activities. </w:t>
      </w:r>
    </w:p>
    <w:p w14:paraId="7168A46A" w14:textId="77777777" w:rsidR="000E4E71" w:rsidRDefault="006D7F37" w:rsidP="006D7F37">
      <w:pPr>
        <w:pStyle w:val="1Content"/>
      </w:pPr>
      <w:r>
        <w:t xml:space="preserve">Participating in placing orders to factory, yearly/monthly sales policy. </w:t>
      </w:r>
    </w:p>
    <w:p w14:paraId="1336AD90" w14:textId="2BD5766D" w:rsidR="006D7F37" w:rsidRDefault="000E4E71" w:rsidP="006D7F37">
      <w:pPr>
        <w:pStyle w:val="1Content"/>
      </w:pPr>
      <w:r>
        <w:lastRenderedPageBreak/>
        <w:t>Collaborate</w:t>
      </w:r>
      <w:r w:rsidR="006D7F37">
        <w:t xml:space="preserve"> with cross function </w:t>
      </w:r>
      <w:r w:rsidR="006D7F37">
        <w:t>departments</w:t>
      </w:r>
      <w:r w:rsidR="006D7F37">
        <w:t xml:space="preserve"> about customer &amp; market feedback. </w:t>
      </w:r>
    </w:p>
    <w:p w14:paraId="13797AF0" w14:textId="77777777" w:rsidR="006D7F37" w:rsidRDefault="006D7F37" w:rsidP="006D7F37">
      <w:pPr>
        <w:pStyle w:val="2Subject"/>
      </w:pPr>
      <w:r>
        <w:t xml:space="preserve">Achievements: </w:t>
      </w:r>
    </w:p>
    <w:p w14:paraId="27C33D7E" w14:textId="77777777" w:rsidR="000E4E71" w:rsidRDefault="006D7F37" w:rsidP="006D7F37">
      <w:pPr>
        <w:pStyle w:val="1Content"/>
      </w:pPr>
      <w:r>
        <w:t xml:space="preserve">In 2024, sales volume increased 400% </w:t>
      </w:r>
      <w:proofErr w:type="gramStart"/>
      <w:r>
        <w:t>compare</w:t>
      </w:r>
      <w:proofErr w:type="gramEnd"/>
      <w:r>
        <w:t xml:space="preserve"> to 2023. </w:t>
      </w:r>
    </w:p>
    <w:p w14:paraId="063DA0B3" w14:textId="77777777" w:rsidR="000E4E71" w:rsidRDefault="006D7F37" w:rsidP="006D7F37">
      <w:pPr>
        <w:pStyle w:val="1Content"/>
      </w:pPr>
      <w:r>
        <w:t xml:space="preserve">In 2025, Volkswagen achieve top 1 Germany brand in Viet Nam in sales volume. </w:t>
      </w:r>
    </w:p>
    <w:p w14:paraId="593DA434" w14:textId="081AC67F" w:rsidR="006D7F37" w:rsidRDefault="006D7F37" w:rsidP="006D7F37">
      <w:pPr>
        <w:pStyle w:val="1Content"/>
      </w:pPr>
      <w:r>
        <w:t>Awarded the Outstanding Sales Zone Manager in 2025.</w:t>
      </w:r>
    </w:p>
    <w:p w14:paraId="76E2D756" w14:textId="77777777" w:rsidR="006D7F37" w:rsidRDefault="006D7F37" w:rsidP="006D7F37">
      <w:pPr>
        <w:pStyle w:val="1Content"/>
        <w:numPr>
          <w:ilvl w:val="0"/>
          <w:numId w:val="0"/>
        </w:numPr>
        <w:ind w:left="1134"/>
      </w:pPr>
    </w:p>
    <w:p w14:paraId="1BC41983" w14:textId="637F7216" w:rsidR="006D7F37" w:rsidRDefault="006D7F37" w:rsidP="006D7F37">
      <w:pPr>
        <w:pStyle w:val="Heading1"/>
      </w:pPr>
      <w:bookmarkStart w:id="2" w:name="_Toc225150906"/>
      <w:r>
        <w:t xml:space="preserve">07/2018 – 12/2023 </w:t>
      </w:r>
      <w:r>
        <w:tab/>
        <w:t>TAN CHONG GROUP</w:t>
      </w:r>
      <w:bookmarkEnd w:id="2"/>
      <w:r>
        <w:t xml:space="preserve"> </w:t>
      </w:r>
    </w:p>
    <w:p w14:paraId="08EAF1B2" w14:textId="77777777" w:rsidR="006D7F37" w:rsidRDefault="006D7F37" w:rsidP="00874F9B">
      <w:pPr>
        <w:pStyle w:val="Heading3"/>
      </w:pPr>
      <w:bookmarkStart w:id="3" w:name="_Toc225150907"/>
      <w:r>
        <w:t>Regional Sales Manager</w:t>
      </w:r>
      <w:bookmarkEnd w:id="3"/>
    </w:p>
    <w:p w14:paraId="72A24248" w14:textId="1626772E" w:rsidR="006D7F37" w:rsidRPr="006D7F37" w:rsidRDefault="006D7F37" w:rsidP="006D7F37">
      <w:pPr>
        <w:pStyle w:val="3Description"/>
        <w:rPr>
          <w:b/>
          <w:bCs/>
          <w:i w:val="0"/>
          <w:iCs/>
        </w:rPr>
      </w:pPr>
      <w:r w:rsidRPr="006D7F37">
        <w:rPr>
          <w:b/>
          <w:bCs/>
          <w:i w:val="0"/>
          <w:iCs/>
        </w:rPr>
        <w:t>MORRIS GARAGES (MG) BRAND</w:t>
      </w:r>
    </w:p>
    <w:p w14:paraId="2C3EE25D" w14:textId="77777777" w:rsidR="006D7F37" w:rsidRDefault="006D7F37" w:rsidP="006D7F37">
      <w:pPr>
        <w:pStyle w:val="2Subject"/>
      </w:pPr>
      <w:r>
        <w:t xml:space="preserve">Accountability: </w:t>
      </w:r>
    </w:p>
    <w:p w14:paraId="2D45D5F7" w14:textId="77777777" w:rsidR="000E4E71" w:rsidRDefault="006D7F37" w:rsidP="006D7F37">
      <w:pPr>
        <w:pStyle w:val="1Content"/>
      </w:pPr>
      <w:r>
        <w:t xml:space="preserve">Take responsibilities of Southern and Highland Central dealers. Maintain and improve the dealer relationship and business operation. </w:t>
      </w:r>
    </w:p>
    <w:p w14:paraId="6593D632" w14:textId="77777777" w:rsidR="000E4E71" w:rsidRDefault="006D7F37" w:rsidP="006D7F37">
      <w:pPr>
        <w:pStyle w:val="1Content"/>
      </w:pPr>
      <w:r>
        <w:t xml:space="preserve">Set sales target and KPIs to respective dealers. Monitor the dealer's target on Wholesales, Retails and Payment...etc. </w:t>
      </w:r>
    </w:p>
    <w:p w14:paraId="095AD5F7" w14:textId="77777777" w:rsidR="000E4E71" w:rsidRDefault="006D7F37" w:rsidP="006D7F37">
      <w:pPr>
        <w:pStyle w:val="1Content"/>
      </w:pPr>
      <w:r>
        <w:t xml:space="preserve">Advise the dealers on stock management, order management, car flow, </w:t>
      </w:r>
      <w:proofErr w:type="spellStart"/>
      <w:r>
        <w:t>color</w:t>
      </w:r>
      <w:proofErr w:type="spellEnd"/>
      <w:r>
        <w:t xml:space="preserve"> mix. </w:t>
      </w:r>
    </w:p>
    <w:p w14:paraId="31E5E3A6" w14:textId="77777777" w:rsidR="000E4E71" w:rsidRDefault="006D7F37" w:rsidP="006D7F37">
      <w:pPr>
        <w:pStyle w:val="1Content"/>
      </w:pPr>
      <w:r>
        <w:t xml:space="preserve">Advise the dealers on salesforce recruitment, sales training courses, sales productivity. </w:t>
      </w:r>
    </w:p>
    <w:p w14:paraId="527F40E0" w14:textId="77777777" w:rsidR="000E4E71" w:rsidRDefault="006D7F37" w:rsidP="006D7F37">
      <w:pPr>
        <w:pStyle w:val="1Content"/>
      </w:pPr>
      <w:r>
        <w:t xml:space="preserve">Support the dealers on sales and marketing activities (both traditional and digital marketing), how to conduct event effectively and review post event report. </w:t>
      </w:r>
    </w:p>
    <w:p w14:paraId="5661F5A3" w14:textId="77777777" w:rsidR="000E4E71" w:rsidRDefault="006D7F37" w:rsidP="006D7F37">
      <w:pPr>
        <w:pStyle w:val="1Content"/>
      </w:pPr>
      <w:r>
        <w:t xml:space="preserve">Review and advise the dealers on sales funnel, primary market area, go canvassing and leads prospecting. </w:t>
      </w:r>
    </w:p>
    <w:p w14:paraId="6EB7A0B9" w14:textId="77777777" w:rsidR="000E4E71" w:rsidRDefault="006D7F37" w:rsidP="006D7F37">
      <w:pPr>
        <w:pStyle w:val="1Content"/>
      </w:pPr>
      <w:r>
        <w:t xml:space="preserve">Advise the dealers on Customer Satisfaction index and Sales Satisfaction index, also improve the customer satisfaction. </w:t>
      </w:r>
    </w:p>
    <w:p w14:paraId="4053549C" w14:textId="07193FF7" w:rsidR="006D7F37" w:rsidRDefault="006D7F37" w:rsidP="006D7F37">
      <w:pPr>
        <w:pStyle w:val="1Content"/>
      </w:pPr>
      <w:r>
        <w:t>Collaborate</w:t>
      </w:r>
      <w:r>
        <w:t xml:space="preserve"> with other </w:t>
      </w:r>
      <w:r>
        <w:t>departments</w:t>
      </w:r>
      <w:r>
        <w:t xml:space="preserve"> such as </w:t>
      </w:r>
      <w:proofErr w:type="spellStart"/>
      <w:r>
        <w:t>Aftersale</w:t>
      </w:r>
      <w:proofErr w:type="spellEnd"/>
      <w:r>
        <w:t xml:space="preserve"> / CS / Finance / SCM / Training / Product / Dealer Network with market feedback. </w:t>
      </w:r>
    </w:p>
    <w:p w14:paraId="08680F82" w14:textId="77777777" w:rsidR="006D7F37" w:rsidRDefault="006D7F37" w:rsidP="006D7F37">
      <w:pPr>
        <w:pStyle w:val="2Subject"/>
      </w:pPr>
      <w:r>
        <w:t xml:space="preserve">Achievements: </w:t>
      </w:r>
    </w:p>
    <w:p w14:paraId="6B5421F5" w14:textId="77777777" w:rsidR="000E4E71" w:rsidRDefault="006D7F37" w:rsidP="006D7F37">
      <w:pPr>
        <w:pStyle w:val="1Content"/>
      </w:pPr>
      <w:r>
        <w:t xml:space="preserve">In 2022, sales volume increased 50% </w:t>
      </w:r>
      <w:proofErr w:type="gramStart"/>
      <w:r>
        <w:t>compare</w:t>
      </w:r>
      <w:proofErr w:type="gramEnd"/>
      <w:r>
        <w:t xml:space="preserve"> to 2021 in South + Central Highland area. </w:t>
      </w:r>
    </w:p>
    <w:p w14:paraId="5D434C60" w14:textId="77777777" w:rsidR="000E4E71" w:rsidRDefault="006D7F37" w:rsidP="006D7F37">
      <w:pPr>
        <w:pStyle w:val="1Content"/>
      </w:pPr>
      <w:r>
        <w:t xml:space="preserve">In 2022, the number of dealers increased to 12 </w:t>
      </w:r>
      <w:proofErr w:type="gramStart"/>
      <w:r>
        <w:t>compare</w:t>
      </w:r>
      <w:proofErr w:type="gramEnd"/>
      <w:r>
        <w:t xml:space="preserve"> to 7 dealers in 2021. </w:t>
      </w:r>
    </w:p>
    <w:p w14:paraId="4EB32D33" w14:textId="15A7B123" w:rsidR="009A5BFF" w:rsidRDefault="006D7F37" w:rsidP="006D7F37">
      <w:pPr>
        <w:pStyle w:val="1Content"/>
      </w:pPr>
      <w:r>
        <w:t>Successfully launched new car models (MG5, MG ZS) in Vietnam market.</w:t>
      </w:r>
    </w:p>
    <w:p w14:paraId="7723B60F" w14:textId="78DC18F3" w:rsidR="006D7F37" w:rsidRPr="006D7F37" w:rsidRDefault="006D7F37" w:rsidP="006D7F37">
      <w:pPr>
        <w:pStyle w:val="3Description"/>
        <w:rPr>
          <w:b/>
          <w:bCs/>
          <w:i w:val="0"/>
          <w:iCs/>
        </w:rPr>
      </w:pPr>
      <w:r w:rsidRPr="006D7F37">
        <w:rPr>
          <w:b/>
          <w:bCs/>
          <w:i w:val="0"/>
          <w:iCs/>
        </w:rPr>
        <w:t>NISSAN BRAND</w:t>
      </w:r>
    </w:p>
    <w:p w14:paraId="19111FFE" w14:textId="77777777" w:rsidR="006D7F37" w:rsidRDefault="006D7F37" w:rsidP="006D7F37">
      <w:pPr>
        <w:pStyle w:val="2Subject"/>
      </w:pPr>
      <w:r>
        <w:t xml:space="preserve">Accountability: </w:t>
      </w:r>
    </w:p>
    <w:p w14:paraId="77DE8D83" w14:textId="77777777" w:rsidR="000E4E71" w:rsidRDefault="006D7F37" w:rsidP="006D7F37">
      <w:pPr>
        <w:pStyle w:val="1Content"/>
      </w:pPr>
      <w:r>
        <w:t xml:space="preserve">Monitor the dealer's targets on Wholesales, Retails and Payment...etc. </w:t>
      </w:r>
    </w:p>
    <w:p w14:paraId="6CC16F7E" w14:textId="77777777" w:rsidR="000E4E71" w:rsidRDefault="006D7F37" w:rsidP="006D7F37">
      <w:pPr>
        <w:pStyle w:val="1Content"/>
      </w:pPr>
      <w:r>
        <w:lastRenderedPageBreak/>
        <w:t xml:space="preserve">Advise the dealers on stock management, order management, car flow, </w:t>
      </w:r>
      <w:proofErr w:type="spellStart"/>
      <w:r>
        <w:t>color</w:t>
      </w:r>
      <w:proofErr w:type="spellEnd"/>
      <w:r>
        <w:t xml:space="preserve"> mix. </w:t>
      </w:r>
    </w:p>
    <w:p w14:paraId="303A839B" w14:textId="77777777" w:rsidR="000E4E71" w:rsidRDefault="006D7F37" w:rsidP="006D7F37">
      <w:pPr>
        <w:pStyle w:val="1Content"/>
      </w:pPr>
      <w:r>
        <w:t xml:space="preserve">Advise the dealers on salesforce recruitment, sales training courses, sales productivity. </w:t>
      </w:r>
    </w:p>
    <w:p w14:paraId="1FD64217" w14:textId="77777777" w:rsidR="000E4E71" w:rsidRDefault="006D7F37" w:rsidP="006D7F37">
      <w:pPr>
        <w:pStyle w:val="1Content"/>
      </w:pPr>
      <w:r>
        <w:t xml:space="preserve">Support the dealers on sales and marketing activities (both traditional and digital marketing), how to conduct event effectively and review post event report. </w:t>
      </w:r>
    </w:p>
    <w:p w14:paraId="455033F3" w14:textId="77777777" w:rsidR="000E4E71" w:rsidRDefault="006D7F37" w:rsidP="006D7F37">
      <w:pPr>
        <w:pStyle w:val="1Content"/>
      </w:pPr>
      <w:r>
        <w:t xml:space="preserve">Review and advise the dealers on sales funnel, primary market area, go canvassing and leads prospecting. </w:t>
      </w:r>
    </w:p>
    <w:p w14:paraId="7CBEF7C5" w14:textId="77777777" w:rsidR="000E4E71" w:rsidRDefault="006D7F37" w:rsidP="006D7F37">
      <w:pPr>
        <w:pStyle w:val="1Content"/>
      </w:pPr>
      <w:r>
        <w:t xml:space="preserve">Advise the dealers on Customer Satisfaction index and Sales Satisfaction index, also improve the customer satisfaction. </w:t>
      </w:r>
    </w:p>
    <w:p w14:paraId="1935C465" w14:textId="30E5D8E8" w:rsidR="006D7F37" w:rsidRDefault="006D7F37" w:rsidP="006D7F37">
      <w:pPr>
        <w:pStyle w:val="1Content"/>
      </w:pPr>
      <w:r>
        <w:t>Collaborate</w:t>
      </w:r>
      <w:r>
        <w:t xml:space="preserve"> with other </w:t>
      </w:r>
      <w:r>
        <w:t>departments</w:t>
      </w:r>
      <w:r>
        <w:t xml:space="preserve"> such as </w:t>
      </w:r>
      <w:proofErr w:type="spellStart"/>
      <w:r>
        <w:t>Aftersale</w:t>
      </w:r>
      <w:proofErr w:type="spellEnd"/>
      <w:r>
        <w:t xml:space="preserve"> / CS / Finance / SCM / Training / Product / Dealer Network with market feedback. </w:t>
      </w:r>
    </w:p>
    <w:p w14:paraId="4F984CF3" w14:textId="77777777" w:rsidR="006D7F37" w:rsidRDefault="006D7F37" w:rsidP="006D7F37">
      <w:pPr>
        <w:pStyle w:val="2Subject"/>
      </w:pPr>
      <w:r>
        <w:t xml:space="preserve">Achievements: </w:t>
      </w:r>
    </w:p>
    <w:p w14:paraId="300C4A8C" w14:textId="71F7AB73" w:rsidR="006D7F37" w:rsidRDefault="006D7F37" w:rsidP="006D7F37">
      <w:pPr>
        <w:pStyle w:val="1Content"/>
      </w:pPr>
      <w:r>
        <w:t>Successfully launched new models Nissan Terra in Vietnam market.</w:t>
      </w:r>
    </w:p>
    <w:p w14:paraId="5C8CF661" w14:textId="77777777" w:rsidR="006D7F37" w:rsidRDefault="006D7F37" w:rsidP="006D7F37">
      <w:pPr>
        <w:pStyle w:val="1Content"/>
        <w:numPr>
          <w:ilvl w:val="0"/>
          <w:numId w:val="0"/>
        </w:numPr>
        <w:ind w:left="1134"/>
      </w:pPr>
    </w:p>
    <w:p w14:paraId="6294A251" w14:textId="13771C4D" w:rsidR="006D7F37" w:rsidRDefault="006D7F37" w:rsidP="006D7F37">
      <w:pPr>
        <w:pStyle w:val="Heading1"/>
      </w:pPr>
      <w:bookmarkStart w:id="4" w:name="_Toc225150908"/>
      <w:r>
        <w:t xml:space="preserve">03/2014 – 07/2018 </w:t>
      </w:r>
      <w:r>
        <w:tab/>
        <w:t>PHU MY FORD JOINT STOCK CO.</w:t>
      </w:r>
      <w:bookmarkEnd w:id="4"/>
    </w:p>
    <w:p w14:paraId="7B23E5DF" w14:textId="2FCB58D8" w:rsidR="006D7F37" w:rsidRDefault="006D7F37" w:rsidP="006D7F37">
      <w:pPr>
        <w:pStyle w:val="Heading3"/>
      </w:pPr>
      <w:bookmarkStart w:id="5" w:name="_Toc225150909"/>
      <w:r>
        <w:t>Sales Consultant and Fleet Sales Manager</w:t>
      </w:r>
      <w:bookmarkEnd w:id="5"/>
    </w:p>
    <w:p w14:paraId="4454F5FC" w14:textId="77777777" w:rsidR="006D7F37" w:rsidRDefault="006D7F37" w:rsidP="006D7F37">
      <w:pPr>
        <w:pStyle w:val="2Subject"/>
      </w:pPr>
      <w:r>
        <w:t xml:space="preserve">Accountability: </w:t>
      </w:r>
    </w:p>
    <w:p w14:paraId="076D8876" w14:textId="77777777" w:rsidR="000E4E71" w:rsidRDefault="006D7F37" w:rsidP="006D7F37">
      <w:pPr>
        <w:pStyle w:val="1Content"/>
      </w:pPr>
      <w:r>
        <w:t xml:space="preserve">Make sales plan weekly/ monthly/ yearly and set KPIs for team members in sales fleet </w:t>
      </w:r>
      <w:r>
        <w:t>department</w:t>
      </w:r>
      <w:r>
        <w:t xml:space="preserve">. Follow and support team members to achieve weekly/ monthly/ yearly target. </w:t>
      </w:r>
    </w:p>
    <w:p w14:paraId="20CF5667" w14:textId="77777777" w:rsidR="000E4E71" w:rsidRDefault="006D7F37" w:rsidP="006D7F37">
      <w:pPr>
        <w:pStyle w:val="1Content"/>
      </w:pPr>
      <w:r>
        <w:t xml:space="preserve">Conduct and support sales activities, </w:t>
      </w:r>
      <w:proofErr w:type="spellStart"/>
      <w:r>
        <w:t>telesales</w:t>
      </w:r>
      <w:proofErr w:type="spellEnd"/>
      <w:r>
        <w:t xml:space="preserve">, go canvassing, sales events...support sales team members to negotiate and deal with customers to close deal. </w:t>
      </w:r>
    </w:p>
    <w:p w14:paraId="22E10A2A" w14:textId="77777777" w:rsidR="000E4E71" w:rsidRDefault="006D7F37" w:rsidP="006D7F37">
      <w:pPr>
        <w:pStyle w:val="1Content"/>
      </w:pPr>
      <w:r>
        <w:t xml:space="preserve">Maintain and expand the relationship with key customers. Implement and negotiate with many fleet deals with number of </w:t>
      </w:r>
      <w:proofErr w:type="gramStart"/>
      <w:r>
        <w:t>dozen</w:t>
      </w:r>
      <w:proofErr w:type="gramEnd"/>
      <w:r>
        <w:t xml:space="preserve"> of cars. </w:t>
      </w:r>
    </w:p>
    <w:p w14:paraId="428ADECD" w14:textId="77777777" w:rsidR="000E4E71" w:rsidRDefault="006D7F37" w:rsidP="006D7F37">
      <w:pPr>
        <w:pStyle w:val="1Content"/>
      </w:pPr>
      <w:r>
        <w:t xml:space="preserve">Build training courses of product knowledge, soft skills, selling skills for new sales in the company. </w:t>
      </w:r>
    </w:p>
    <w:p w14:paraId="6D98519F" w14:textId="2E4FB2CB" w:rsidR="006D7F37" w:rsidRDefault="006D7F37" w:rsidP="006D7F37">
      <w:pPr>
        <w:pStyle w:val="1Content"/>
      </w:pPr>
      <w:r>
        <w:t xml:space="preserve">Search and participate in vehicle bidding of government and state company. Ensure bidding documents comply with Vietnamese law and regulations. </w:t>
      </w:r>
    </w:p>
    <w:p w14:paraId="5A8BE09E" w14:textId="77777777" w:rsidR="006D7F37" w:rsidRDefault="006D7F37" w:rsidP="006D7F37">
      <w:pPr>
        <w:pStyle w:val="2Subject"/>
      </w:pPr>
      <w:r>
        <w:t xml:space="preserve">Achievements: </w:t>
      </w:r>
    </w:p>
    <w:p w14:paraId="5B2ACF81" w14:textId="77777777" w:rsidR="000E4E71" w:rsidRDefault="006D7F37" w:rsidP="006D7F37">
      <w:pPr>
        <w:pStyle w:val="1Content"/>
      </w:pPr>
      <w:r>
        <w:t xml:space="preserve">Reward of excellent manager of Phu My Ford in 2017. </w:t>
      </w:r>
    </w:p>
    <w:p w14:paraId="5CD42B4B" w14:textId="77777777" w:rsidR="000E4E71" w:rsidRDefault="006D7F37" w:rsidP="006D7F37">
      <w:pPr>
        <w:pStyle w:val="1Content"/>
      </w:pPr>
      <w:r>
        <w:t xml:space="preserve">Reward of top 5 excellent salesman of the whole Ford Vietnam's dealers in 2016. </w:t>
      </w:r>
    </w:p>
    <w:p w14:paraId="2B36A428" w14:textId="14675FD5" w:rsidR="006D7F37" w:rsidRDefault="006D7F37" w:rsidP="006D7F37">
      <w:pPr>
        <w:pStyle w:val="1Content"/>
      </w:pPr>
      <w:r>
        <w:t>Reward of excellent salesman of the whole Ford Vietnam's dealers in 2015.</w:t>
      </w:r>
    </w:p>
    <w:p w14:paraId="604CF8AF" w14:textId="77777777" w:rsidR="006D7F37" w:rsidRDefault="006D7F37" w:rsidP="006D7F37">
      <w:pPr>
        <w:pStyle w:val="1Content"/>
        <w:numPr>
          <w:ilvl w:val="0"/>
          <w:numId w:val="0"/>
        </w:numPr>
        <w:ind w:left="1134"/>
      </w:pPr>
    </w:p>
    <w:p w14:paraId="6A446E04" w14:textId="203B877E" w:rsidR="006D7F37" w:rsidRDefault="006D7F37" w:rsidP="006D7F37">
      <w:pPr>
        <w:pStyle w:val="Heading1"/>
      </w:pPr>
      <w:bookmarkStart w:id="6" w:name="_Toc225150910"/>
      <w:r>
        <w:lastRenderedPageBreak/>
        <w:t xml:space="preserve">01/2011 – 04/2013 </w:t>
      </w:r>
      <w:r>
        <w:tab/>
        <w:t>ALTECH OVERSEAS VIET NAM LTD.</w:t>
      </w:r>
      <w:bookmarkEnd w:id="6"/>
    </w:p>
    <w:p w14:paraId="5E3D8756" w14:textId="290DC9E1" w:rsidR="006D7F37" w:rsidRDefault="006D7F37" w:rsidP="006D7F37">
      <w:pPr>
        <w:pStyle w:val="Heading3"/>
      </w:pPr>
      <w:bookmarkStart w:id="7" w:name="_Toc225150911"/>
      <w:r>
        <w:t>Purchasing / Product Manager (Computer hardware market)</w:t>
      </w:r>
      <w:bookmarkEnd w:id="7"/>
    </w:p>
    <w:p w14:paraId="41B50101" w14:textId="77777777" w:rsidR="006D7F37" w:rsidRDefault="006D7F37" w:rsidP="006D7F37">
      <w:pPr>
        <w:pStyle w:val="2Subject"/>
      </w:pPr>
      <w:r>
        <w:t xml:space="preserve">Accountability: </w:t>
      </w:r>
    </w:p>
    <w:p w14:paraId="6581634E" w14:textId="77777777" w:rsidR="000E4E71" w:rsidRDefault="006D7F37" w:rsidP="006D7F37">
      <w:pPr>
        <w:pStyle w:val="1Content"/>
      </w:pPr>
      <w:r>
        <w:t xml:space="preserve">Import products, make purchase order, work with logistic team on shipping and CO/ custom clearance, qualification test, calculate landing cost. </w:t>
      </w:r>
    </w:p>
    <w:p w14:paraId="2FE4CD77" w14:textId="77777777" w:rsidR="000E4E71" w:rsidRDefault="006D7F37" w:rsidP="006D7F37">
      <w:pPr>
        <w:pStyle w:val="1Content"/>
      </w:pPr>
      <w:r>
        <w:t xml:space="preserve">Discuss with product makers to improve product line and increase branding in Vietnam. Negotiate for better price. </w:t>
      </w:r>
    </w:p>
    <w:p w14:paraId="7AE55AF3" w14:textId="77777777" w:rsidR="000E4E71" w:rsidRDefault="006D7F37" w:rsidP="006D7F37">
      <w:pPr>
        <w:pStyle w:val="1Content"/>
      </w:pPr>
      <w:r>
        <w:t xml:space="preserve">Work with sales team to build sales plan, promotions, incentives and proposal for company BOD's review. </w:t>
      </w:r>
    </w:p>
    <w:p w14:paraId="4AAD5CE9" w14:textId="77777777" w:rsidR="000E4E71" w:rsidRDefault="006D7F37" w:rsidP="006D7F37">
      <w:pPr>
        <w:pStyle w:val="1Content"/>
      </w:pPr>
      <w:r>
        <w:t xml:space="preserve">Work with marketing team to conduct marketing campaigns, promote brands, exhibition. </w:t>
      </w:r>
    </w:p>
    <w:p w14:paraId="5735E439" w14:textId="77777777" w:rsidR="000E4E71" w:rsidRDefault="006D7F37" w:rsidP="006D7F37">
      <w:pPr>
        <w:pStyle w:val="1Content"/>
      </w:pPr>
      <w:r>
        <w:t xml:space="preserve">Collect market feedback, information to build product plan and proposal for company BOD's review. </w:t>
      </w:r>
    </w:p>
    <w:p w14:paraId="1DC82CC0" w14:textId="77D23B32" w:rsidR="006D7F37" w:rsidRDefault="006D7F37" w:rsidP="006D7F37">
      <w:pPr>
        <w:pStyle w:val="1Content"/>
      </w:pPr>
      <w:r>
        <w:t xml:space="preserve">Inventory management and order management. </w:t>
      </w:r>
    </w:p>
    <w:p w14:paraId="241B71B2" w14:textId="77777777" w:rsidR="006D7F37" w:rsidRDefault="006D7F37" w:rsidP="006D7F37">
      <w:pPr>
        <w:pStyle w:val="2Subject"/>
      </w:pPr>
      <w:r>
        <w:t xml:space="preserve">Achievements: </w:t>
      </w:r>
    </w:p>
    <w:p w14:paraId="0B4197A1" w14:textId="77777777" w:rsidR="000E4E71" w:rsidRDefault="006D7F37" w:rsidP="006D7F37">
      <w:pPr>
        <w:pStyle w:val="1Content"/>
      </w:pPr>
      <w:r>
        <w:t xml:space="preserve">Product on shelf in some big shops and chain store in Ho Chi Minh city (Mobile World Group, Phong Vu...). </w:t>
      </w:r>
    </w:p>
    <w:p w14:paraId="797DE00E" w14:textId="140E7F98" w:rsidR="006D7F37" w:rsidRDefault="006D7F37" w:rsidP="006D7F37">
      <w:pPr>
        <w:pStyle w:val="1Content"/>
      </w:pPr>
      <w:r>
        <w:t>Sponsor to biggest eSport championship in Viet Nam in 2012 (with Nvidia, Razer).</w:t>
      </w:r>
    </w:p>
    <w:p w14:paraId="51F3A4BB" w14:textId="77777777" w:rsidR="006D7F37" w:rsidRDefault="006D7F37" w:rsidP="006D7F37">
      <w:pPr>
        <w:pStyle w:val="1Content"/>
        <w:numPr>
          <w:ilvl w:val="0"/>
          <w:numId w:val="0"/>
        </w:numPr>
        <w:ind w:left="1134"/>
      </w:pPr>
    </w:p>
    <w:p w14:paraId="6D0975EA" w14:textId="1CF796FF" w:rsidR="006D7F37" w:rsidRDefault="006D7F37" w:rsidP="006D7F37">
      <w:pPr>
        <w:pStyle w:val="Heading1"/>
      </w:pPr>
      <w:bookmarkStart w:id="8" w:name="_Toc225150912"/>
      <w:r>
        <w:t xml:space="preserve">2006 – 2011 </w:t>
      </w:r>
      <w:r>
        <w:tab/>
        <w:t>AN NHẤT TRADING &amp; SERVICES LTD.</w:t>
      </w:r>
      <w:bookmarkEnd w:id="8"/>
    </w:p>
    <w:p w14:paraId="1C969460" w14:textId="3C324FFF" w:rsidR="006D7F37" w:rsidRDefault="006D7F37" w:rsidP="006D7F37">
      <w:pPr>
        <w:pStyle w:val="Heading3"/>
      </w:pPr>
      <w:bookmarkStart w:id="9" w:name="_Toc225150913"/>
      <w:proofErr w:type="gramStart"/>
      <w:r>
        <w:t>Sale Executive</w:t>
      </w:r>
      <w:proofErr w:type="gramEnd"/>
      <w:r>
        <w:t xml:space="preserve"> (B2B)</w:t>
      </w:r>
      <w:bookmarkEnd w:id="9"/>
    </w:p>
    <w:p w14:paraId="221041E6" w14:textId="77777777" w:rsidR="00D0695D" w:rsidRDefault="00D0695D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69E73BE9" w14:textId="000BB643" w:rsidR="006D7F37" w:rsidRPr="006D7F37" w:rsidRDefault="006D7F37" w:rsidP="006D7F3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6D7F37">
        <w:rPr>
          <w:rFonts w:ascii="Arial" w:eastAsia="Arial" w:hAnsi="Arial" w:cs="Arial"/>
          <w:b/>
          <w:bCs/>
          <w:color w:val="002060"/>
        </w:rPr>
        <w:tab/>
      </w:r>
      <w:r w:rsidRPr="006D7F37">
        <w:rPr>
          <w:rFonts w:ascii="Arial" w:eastAsia="Arial" w:hAnsi="Arial" w:cs="Arial"/>
          <w:b/>
          <w:bCs/>
          <w:color w:val="002060"/>
        </w:rPr>
        <w:t>HCMC University of Technology and Education</w:t>
      </w:r>
    </w:p>
    <w:p w14:paraId="66F25A5F" w14:textId="5C5BDB71" w:rsidR="006D7F37" w:rsidRDefault="006D7F37" w:rsidP="006D7F3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6D7F37">
        <w:rPr>
          <w:rFonts w:ascii="Arial" w:eastAsia="Arial" w:hAnsi="Arial" w:cs="Arial"/>
          <w:color w:val="002060"/>
        </w:rPr>
        <w:t>Bachelor Degree of Mechanical Design Engineering</w:t>
      </w:r>
    </w:p>
    <w:p w14:paraId="3C4EEE95" w14:textId="77777777" w:rsidR="006D7F37" w:rsidRPr="006D7F37" w:rsidRDefault="006D7F37" w:rsidP="006D7F3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A81CA98" w14:textId="4AFE533F" w:rsidR="006D7F37" w:rsidRPr="006D7F37" w:rsidRDefault="006D7F37" w:rsidP="006D7F3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6D7F37">
        <w:rPr>
          <w:rFonts w:ascii="Arial" w:eastAsia="Arial" w:hAnsi="Arial" w:cs="Arial"/>
          <w:b/>
          <w:bCs/>
          <w:color w:val="002060"/>
        </w:rPr>
        <w:tab/>
      </w:r>
      <w:r w:rsidRPr="006D7F37">
        <w:rPr>
          <w:rFonts w:ascii="Arial" w:eastAsia="Arial" w:hAnsi="Arial" w:cs="Arial"/>
          <w:b/>
          <w:bCs/>
          <w:color w:val="002060"/>
        </w:rPr>
        <w:t>Faculty of Economics – Vietnam National University HCMC</w:t>
      </w:r>
    </w:p>
    <w:p w14:paraId="063EE162" w14:textId="19CC6D28" w:rsidR="00657A9F" w:rsidRDefault="006D7F37" w:rsidP="006D7F3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6D7F37">
        <w:rPr>
          <w:rFonts w:ascii="Arial" w:eastAsia="Arial" w:hAnsi="Arial" w:cs="Arial"/>
          <w:color w:val="002060"/>
        </w:rPr>
        <w:t>Certificate of Higher Economic</w:t>
      </w:r>
      <w:r w:rsidR="0084783A">
        <w:rPr>
          <w:rFonts w:ascii="Arial" w:eastAsia="Arial" w:hAnsi="Arial" w:cs="Arial"/>
          <w:color w:val="002060"/>
        </w:rPr>
        <w:tab/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6220F69C" w14:textId="197D7474" w:rsidR="00D16F9B" w:rsidRDefault="00D16F9B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>
        <w:rPr>
          <w:rFonts w:ascii="Arial" w:eastAsia="Arial" w:hAnsi="Arial" w:cs="Arial"/>
          <w:b/>
          <w:bCs/>
          <w:color w:val="002060"/>
        </w:rPr>
        <w:t>SUMMARY</w:t>
      </w:r>
    </w:p>
    <w:p w14:paraId="008C4625" w14:textId="77777777" w:rsidR="00D16F9B" w:rsidRPr="00CA2E29" w:rsidRDefault="00D16F9B" w:rsidP="006D7F37">
      <w:pPr>
        <w:pStyle w:val="1Content"/>
      </w:pPr>
      <w:r w:rsidRPr="006D7F37">
        <w:lastRenderedPageBreak/>
        <w:t>12 years experience in Vietnam Automotive Industry, started from Sales Representative to Regional Sales</w:t>
      </w:r>
      <w:r w:rsidRPr="00CA2E29">
        <w:rPr>
          <w:i/>
          <w:iCs/>
        </w:rPr>
        <w:t xml:space="preserve"> </w:t>
      </w:r>
      <w:r w:rsidRPr="00CA2E29">
        <w:t xml:space="preserve">Manager, dealt with thousands of </w:t>
      </w:r>
      <w:proofErr w:type="gramStart"/>
      <w:r w:rsidRPr="00CA2E29">
        <w:t>customer</w:t>
      </w:r>
      <w:proofErr w:type="gramEnd"/>
      <w:r w:rsidRPr="00CA2E29">
        <w:t xml:space="preserve">, those give me understand thoroughly the requirement and needs of customer. </w:t>
      </w:r>
    </w:p>
    <w:p w14:paraId="01251D21" w14:textId="5F470177" w:rsidR="00D16F9B" w:rsidRPr="00CA2E29" w:rsidRDefault="00D16F9B" w:rsidP="006D7F37">
      <w:pPr>
        <w:pStyle w:val="1Content"/>
      </w:pPr>
      <w:r w:rsidRPr="00CA2E29">
        <w:t xml:space="preserve">I am integrity, proactive, aggressive and responsible. I do hard </w:t>
      </w:r>
      <w:proofErr w:type="gramStart"/>
      <w:r w:rsidRPr="00CA2E29">
        <w:t>working</w:t>
      </w:r>
      <w:proofErr w:type="gramEnd"/>
      <w:r w:rsidRPr="00CA2E29">
        <w:t xml:space="preserve"> to achieve target, follow company goals. </w:t>
      </w:r>
    </w:p>
    <w:p w14:paraId="1872D4B7" w14:textId="34C73F53" w:rsidR="00D16F9B" w:rsidRPr="00CA2E29" w:rsidRDefault="00D16F9B" w:rsidP="006D7F37">
      <w:pPr>
        <w:pStyle w:val="1Content"/>
      </w:pPr>
      <w:r w:rsidRPr="00CA2E29">
        <w:t xml:space="preserve">I am not afraid of pressure. I can afford at sales planning and strategy, good </w:t>
      </w:r>
      <w:proofErr w:type="gramStart"/>
      <w:r w:rsidRPr="00CA2E29">
        <w:t>team work</w:t>
      </w:r>
      <w:proofErr w:type="gramEnd"/>
      <w:r w:rsidRPr="00CA2E29">
        <w:t>, problem solving, communication and presentation skill. I do contribute and make profit to the organization that I work for.</w:t>
      </w:r>
    </w:p>
    <w:p w14:paraId="1BB2E44C" w14:textId="41EC61FF" w:rsidR="00D16F9B" w:rsidRPr="00CA2E29" w:rsidRDefault="00D16F9B" w:rsidP="006D7F37">
      <w:pPr>
        <w:pStyle w:val="1Content"/>
        <w:rPr>
          <w:rFonts w:eastAsia="Arial"/>
        </w:rPr>
      </w:pPr>
      <w:r w:rsidRPr="00CA2E29">
        <w:t>I like everything simple and</w:t>
      </w:r>
      <w:r w:rsidRPr="00CA2E29">
        <w:rPr>
          <w:rFonts w:eastAsia="Arial"/>
        </w:rPr>
        <w:t xml:space="preserve"> clear, making everything obviously.</w:t>
      </w:r>
    </w:p>
    <w:p w14:paraId="71B997BA" w14:textId="77777777" w:rsidR="00D16F9B" w:rsidRPr="00D16F9B" w:rsidRDefault="00D16F9B" w:rsidP="00D16F9B">
      <w:pPr>
        <w:tabs>
          <w:tab w:val="left" w:pos="3402"/>
        </w:tabs>
        <w:spacing w:after="0" w:line="360" w:lineRule="auto"/>
        <w:ind w:right="26"/>
        <w:rPr>
          <w:rFonts w:ascii="Arial" w:eastAsia="Arial" w:hAnsi="Arial" w:cs="Arial"/>
          <w:color w:val="002060"/>
        </w:rPr>
      </w:pPr>
    </w:p>
    <w:p w14:paraId="4690CD5C" w14:textId="75B5FFBD" w:rsidR="00657A9F" w:rsidRPr="00D16F9B" w:rsidRDefault="00D16F9B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D16F9B">
        <w:rPr>
          <w:rFonts w:ascii="Arial" w:eastAsia="Arial" w:hAnsi="Arial" w:cs="Arial"/>
          <w:b/>
          <w:bCs/>
          <w:color w:val="002060"/>
        </w:rPr>
        <w:t>OBJECTIVE</w:t>
      </w:r>
    </w:p>
    <w:p w14:paraId="11BAF0B3" w14:textId="1685EF2B" w:rsidR="00D16F9B" w:rsidRDefault="00D16F9B" w:rsidP="00D16F9B">
      <w:pPr>
        <w:pStyle w:val="3Description"/>
        <w:rPr>
          <w:i w:val="0"/>
          <w:iCs/>
        </w:rPr>
      </w:pPr>
      <w:r w:rsidRPr="00D16F9B">
        <w:rPr>
          <w:i w:val="0"/>
          <w:iCs/>
        </w:rPr>
        <w:t xml:space="preserve">I do hard </w:t>
      </w:r>
      <w:proofErr w:type="gramStart"/>
      <w:r w:rsidRPr="00D16F9B">
        <w:rPr>
          <w:i w:val="0"/>
          <w:iCs/>
        </w:rPr>
        <w:t>working</w:t>
      </w:r>
      <w:proofErr w:type="gramEnd"/>
      <w:r w:rsidRPr="00D16F9B">
        <w:rPr>
          <w:i w:val="0"/>
          <w:iCs/>
        </w:rPr>
        <w:t xml:space="preserve"> to achieve </w:t>
      </w:r>
      <w:proofErr w:type="gramStart"/>
      <w:r w:rsidRPr="00D16F9B">
        <w:rPr>
          <w:i w:val="0"/>
          <w:iCs/>
        </w:rPr>
        <w:t>target,</w:t>
      </w:r>
      <w:proofErr w:type="gramEnd"/>
      <w:r w:rsidRPr="00D16F9B">
        <w:rPr>
          <w:i w:val="0"/>
          <w:iCs/>
        </w:rPr>
        <w:t xml:space="preserve"> follow company goals. With </w:t>
      </w:r>
      <w:proofErr w:type="gramStart"/>
      <w:r w:rsidRPr="00D16F9B">
        <w:rPr>
          <w:i w:val="0"/>
          <w:iCs/>
        </w:rPr>
        <w:t>all of</w:t>
      </w:r>
      <w:proofErr w:type="gramEnd"/>
      <w:r w:rsidRPr="00D16F9B">
        <w:rPr>
          <w:i w:val="0"/>
          <w:iCs/>
        </w:rPr>
        <w:t xml:space="preserve"> my skills, I do contribute and make profit to the organization that I work for. I am working with passion and want to improve my career path.</w:t>
      </w:r>
    </w:p>
    <w:p w14:paraId="2D9400EC" w14:textId="77777777" w:rsidR="00D16F9B" w:rsidRDefault="00D16F9B" w:rsidP="00D16F9B">
      <w:pPr>
        <w:pStyle w:val="3Description"/>
        <w:rPr>
          <w:i w:val="0"/>
          <w:iCs/>
        </w:rPr>
      </w:pPr>
    </w:p>
    <w:p w14:paraId="3C3976D6" w14:textId="2AB2E10D" w:rsidR="00D16F9B" w:rsidRPr="00D16F9B" w:rsidRDefault="00D16F9B" w:rsidP="00D16F9B">
      <w:pPr>
        <w:pStyle w:val="3Description"/>
        <w:rPr>
          <w:b/>
          <w:bCs/>
          <w:i w:val="0"/>
          <w:iCs/>
        </w:rPr>
      </w:pPr>
      <w:r w:rsidRPr="00D16F9B">
        <w:rPr>
          <w:b/>
          <w:bCs/>
          <w:i w:val="0"/>
          <w:iCs/>
        </w:rPr>
        <w:t>EXPERTISE</w:t>
      </w:r>
      <w:r w:rsidRPr="00D16F9B">
        <w:rPr>
          <w:b/>
          <w:bCs/>
          <w:i w:val="0"/>
          <w:iCs/>
        </w:rPr>
        <w:t>:</w:t>
      </w:r>
    </w:p>
    <w:p w14:paraId="0390D37A" w14:textId="77777777" w:rsidR="00D16F9B" w:rsidRPr="00D16F9B" w:rsidRDefault="00D16F9B" w:rsidP="00D16F9B">
      <w:pPr>
        <w:pStyle w:val="3Description"/>
        <w:rPr>
          <w:i w:val="0"/>
          <w:iCs/>
        </w:rPr>
      </w:pPr>
      <w:r w:rsidRPr="00D16F9B">
        <w:rPr>
          <w:i w:val="0"/>
          <w:iCs/>
        </w:rPr>
        <w:t xml:space="preserve">Sales Management, Stock Management, Dealer Management, </w:t>
      </w:r>
      <w:proofErr w:type="gramStart"/>
      <w:r w:rsidRPr="00D16F9B">
        <w:rPr>
          <w:i w:val="0"/>
          <w:iCs/>
        </w:rPr>
        <w:t>Team Work</w:t>
      </w:r>
      <w:proofErr w:type="gramEnd"/>
      <w:r w:rsidRPr="00D16F9B">
        <w:rPr>
          <w:i w:val="0"/>
          <w:iCs/>
        </w:rPr>
        <w:t>, Sales Motivation, Sales Training, Sales Planning, Communication, Presentation, Negotiation, Critical Thinking &amp; Problem Solving…</w:t>
      </w:r>
    </w:p>
    <w:p w14:paraId="571FB029" w14:textId="77777777" w:rsidR="00D16F9B" w:rsidRDefault="00D16F9B" w:rsidP="00D16F9B">
      <w:pPr>
        <w:pStyle w:val="3Description"/>
        <w:rPr>
          <w:b/>
          <w:bCs/>
          <w:i w:val="0"/>
          <w:iCs/>
        </w:rPr>
      </w:pPr>
    </w:p>
    <w:p w14:paraId="660D99BA" w14:textId="5C2A2022" w:rsidR="00D16F9B" w:rsidRPr="00D16F9B" w:rsidRDefault="00D16F9B" w:rsidP="00D16F9B">
      <w:pPr>
        <w:pStyle w:val="3Description"/>
        <w:rPr>
          <w:b/>
          <w:bCs/>
          <w:i w:val="0"/>
          <w:iCs/>
        </w:rPr>
      </w:pPr>
      <w:r w:rsidRPr="00D16F9B">
        <w:rPr>
          <w:b/>
          <w:bCs/>
          <w:i w:val="0"/>
          <w:iCs/>
        </w:rPr>
        <w:t>PERSONAL CHARACTERISTICS:</w:t>
      </w:r>
    </w:p>
    <w:p w14:paraId="30751A8B" w14:textId="32CF6D6E" w:rsidR="00D16F9B" w:rsidRDefault="00D16F9B" w:rsidP="00D16F9B">
      <w:pPr>
        <w:pStyle w:val="3Description"/>
        <w:rPr>
          <w:i w:val="0"/>
          <w:iCs/>
        </w:rPr>
      </w:pPr>
      <w:r w:rsidRPr="00D16F9B">
        <w:rPr>
          <w:i w:val="0"/>
          <w:iCs/>
        </w:rPr>
        <w:t>Integrity, Proactive, Aggressive, Responsible, Flexible, Accurate…</w:t>
      </w:r>
    </w:p>
    <w:p w14:paraId="61EBAC0A" w14:textId="77777777" w:rsidR="006D7F37" w:rsidRDefault="006D7F37" w:rsidP="00D16F9B">
      <w:pPr>
        <w:pStyle w:val="3Description"/>
        <w:rPr>
          <w:i w:val="0"/>
          <w:iCs/>
        </w:rPr>
      </w:pPr>
    </w:p>
    <w:p w14:paraId="635758B6" w14:textId="77777777" w:rsidR="006D7F37" w:rsidRPr="006D7F37" w:rsidRDefault="006D7F37" w:rsidP="006D7F37">
      <w:pPr>
        <w:pStyle w:val="3Description"/>
        <w:rPr>
          <w:b/>
          <w:bCs/>
          <w:i w:val="0"/>
          <w:iCs/>
        </w:rPr>
      </w:pPr>
      <w:r w:rsidRPr="006D7F37">
        <w:rPr>
          <w:b/>
          <w:bCs/>
          <w:i w:val="0"/>
          <w:iCs/>
        </w:rPr>
        <w:t>ACTIVITIES + HOBBIES</w:t>
      </w:r>
    </w:p>
    <w:p w14:paraId="28F32A2A" w14:textId="1CED3D24" w:rsidR="006D7F37" w:rsidRPr="00237168" w:rsidRDefault="006D7F37" w:rsidP="000E4E71">
      <w:pPr>
        <w:pStyle w:val="1Content"/>
      </w:pPr>
      <w:r w:rsidRPr="00237168">
        <w:rPr>
          <w:iCs/>
        </w:rPr>
        <w:t xml:space="preserve">Join several automotive groups: </w:t>
      </w:r>
      <w:proofErr w:type="spellStart"/>
      <w:r w:rsidRPr="00237168">
        <w:t>Otosaigon</w:t>
      </w:r>
      <w:proofErr w:type="spellEnd"/>
      <w:r w:rsidRPr="00237168">
        <w:t>, FFC, PNF… join offline events and share many things together from car to life.</w:t>
      </w:r>
    </w:p>
    <w:p w14:paraId="13A56441" w14:textId="01A244D6" w:rsidR="006D7F37" w:rsidRPr="00237168" w:rsidRDefault="006D7F37" w:rsidP="000E4E71">
      <w:pPr>
        <w:pStyle w:val="1Content"/>
      </w:pPr>
      <w:r w:rsidRPr="00237168">
        <w:t xml:space="preserve">Participate Safety Driving Skill, outside </w:t>
      </w:r>
      <w:proofErr w:type="gramStart"/>
      <w:r w:rsidRPr="00237168">
        <w:t>activities,.</w:t>
      </w:r>
      <w:proofErr w:type="gramEnd"/>
    </w:p>
    <w:p w14:paraId="46E179FD" w14:textId="4EDB8B31" w:rsidR="006D7F37" w:rsidRPr="00237168" w:rsidRDefault="006D7F37" w:rsidP="000E4E71">
      <w:pPr>
        <w:pStyle w:val="1Content"/>
        <w:rPr>
          <w:i/>
          <w:iCs/>
        </w:rPr>
      </w:pPr>
      <w:proofErr w:type="gramStart"/>
      <w:r w:rsidRPr="00237168">
        <w:t>Reading ,</w:t>
      </w:r>
      <w:proofErr w:type="gramEnd"/>
      <w:r w:rsidRPr="00237168">
        <w:t xml:space="preserve"> Traveling, Swimming, Running</w:t>
      </w:r>
      <w:r w:rsidRPr="00237168">
        <w:rPr>
          <w:iCs/>
        </w:rPr>
        <w:t>, Hiking and Trekking.</w:t>
      </w:r>
    </w:p>
    <w:sectPr w:rsidR="006D7F37" w:rsidRPr="00237168" w:rsidSect="00CC741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129C" w14:textId="77777777" w:rsidR="00500914" w:rsidRDefault="00500914" w:rsidP="00AE7A20">
      <w:pPr>
        <w:spacing w:after="0" w:line="240" w:lineRule="auto"/>
      </w:pPr>
      <w:r>
        <w:separator/>
      </w:r>
    </w:p>
  </w:endnote>
  <w:endnote w:type="continuationSeparator" w:id="0">
    <w:p w14:paraId="08951A8A" w14:textId="77777777" w:rsidR="00500914" w:rsidRDefault="00500914" w:rsidP="00AE7A20">
      <w:pPr>
        <w:spacing w:after="0" w:line="240" w:lineRule="auto"/>
      </w:pPr>
      <w:r>
        <w:continuationSeparator/>
      </w:r>
    </w:p>
  </w:endnote>
  <w:endnote w:type="continuationNotice" w:id="1">
    <w:p w14:paraId="225DF44D" w14:textId="77777777" w:rsidR="00500914" w:rsidRDefault="005009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AA63" w14:textId="77777777" w:rsidR="00500914" w:rsidRDefault="00500914" w:rsidP="00AE7A20">
      <w:pPr>
        <w:spacing w:after="0" w:line="240" w:lineRule="auto"/>
      </w:pPr>
      <w:r>
        <w:separator/>
      </w:r>
    </w:p>
  </w:footnote>
  <w:footnote w:type="continuationSeparator" w:id="0">
    <w:p w14:paraId="1BE7AAF6" w14:textId="77777777" w:rsidR="00500914" w:rsidRDefault="00500914" w:rsidP="00AE7A20">
      <w:pPr>
        <w:spacing w:after="0" w:line="240" w:lineRule="auto"/>
      </w:pPr>
      <w:r>
        <w:continuationSeparator/>
      </w:r>
    </w:p>
  </w:footnote>
  <w:footnote w:type="continuationNotice" w:id="1">
    <w:p w14:paraId="22FCEBB7" w14:textId="77777777" w:rsidR="00500914" w:rsidRDefault="005009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1D086E7A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</w:t>
          </w:r>
          <w:proofErr w:type="spellStart"/>
          <w:proofErr w:type="gramStart"/>
          <w:r w:rsidRPr="0077633C">
            <w:rPr>
              <w:rFonts w:asciiTheme="majorHAnsi" w:hAnsiTheme="majorHAnsi"/>
              <w:sz w:val="14"/>
              <w:szCs w:val="14"/>
            </w:rPr>
            <w:t>E.Town</w:t>
          </w:r>
          <w:proofErr w:type="spellEnd"/>
          <w:proofErr w:type="gramEnd"/>
          <w:r w:rsidRPr="0077633C">
            <w:rPr>
              <w:rFonts w:asciiTheme="majorHAnsi" w:hAnsiTheme="majorHAnsi"/>
              <w:sz w:val="14"/>
              <w:szCs w:val="14"/>
            </w:rPr>
            <w:t xml:space="preserve"> Central Tower, 11 Doan Van Bo Str., </w:t>
          </w:r>
          <w:proofErr w:type="spellStart"/>
          <w:r w:rsidR="00F04EDB">
            <w:rPr>
              <w:rFonts w:asciiTheme="majorHAnsi" w:hAnsiTheme="majorHAnsi"/>
              <w:sz w:val="14"/>
              <w:szCs w:val="14"/>
            </w:rPr>
            <w:t>Xom</w:t>
          </w:r>
          <w:proofErr w:type="spellEnd"/>
          <w:r w:rsidR="00F04EDB">
            <w:rPr>
              <w:rFonts w:asciiTheme="majorHAnsi" w:hAnsiTheme="majorHAnsi"/>
              <w:sz w:val="14"/>
              <w:szCs w:val="14"/>
            </w:rPr>
            <w:t xml:space="preserve">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2B966EA3" w14:textId="77777777" w:rsidR="00525D2F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525D2F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</w:t>
          </w:r>
        </w:p>
        <w:p w14:paraId="1DE38685" w14:textId="60740170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 xml:space="preserve">Hai Ba Trung </w:t>
          </w:r>
          <w:r w:rsidR="00F04EDB">
            <w:rPr>
              <w:rFonts w:asciiTheme="majorHAnsi" w:hAnsiTheme="majorHAnsi"/>
              <w:sz w:val="14"/>
              <w:szCs w:val="14"/>
            </w:rPr>
            <w:t>Ward, Hanoi</w:t>
          </w:r>
          <w:r w:rsidR="00525D2F">
            <w:rPr>
              <w:rFonts w:asciiTheme="majorHAnsi" w:hAnsiTheme="majorHAnsi"/>
              <w:sz w:val="14"/>
              <w:szCs w:val="14"/>
            </w:rPr>
            <w:t>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DD606BE"/>
    <w:multiLevelType w:val="multilevel"/>
    <w:tmpl w:val="C41C0A5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3EBF69C1"/>
    <w:multiLevelType w:val="hybridMultilevel"/>
    <w:tmpl w:val="A49451A0"/>
    <w:lvl w:ilvl="0" w:tplc="E0B299B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49003BC"/>
    <w:multiLevelType w:val="multilevel"/>
    <w:tmpl w:val="6520F6C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8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 w15:restartNumberingAfterBreak="0">
    <w:nsid w:val="5EA10578"/>
    <w:multiLevelType w:val="hybridMultilevel"/>
    <w:tmpl w:val="F808E03C"/>
    <w:lvl w:ilvl="0" w:tplc="E0B299B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8"/>
  </w:num>
  <w:num w:numId="4" w16cid:durableId="24794007">
    <w:abstractNumId w:val="12"/>
  </w:num>
  <w:num w:numId="5" w16cid:durableId="19648019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3"/>
  </w:num>
  <w:num w:numId="7" w16cid:durableId="1433085472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10"/>
  </w:num>
  <w:num w:numId="11" w16cid:durableId="317685321">
    <w:abstractNumId w:val="3"/>
  </w:num>
  <w:num w:numId="12" w16cid:durableId="111674367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6"/>
  </w:num>
  <w:num w:numId="16" w16cid:durableId="7819219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4002553">
    <w:abstractNumId w:val="5"/>
  </w:num>
  <w:num w:numId="18" w16cid:durableId="1285692352">
    <w:abstractNumId w:val="4"/>
  </w:num>
  <w:num w:numId="19" w16cid:durableId="518006718">
    <w:abstractNumId w:val="11"/>
  </w:num>
  <w:num w:numId="20" w16cid:durableId="194904220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4E71"/>
    <w:rsid w:val="000E669C"/>
    <w:rsid w:val="000F3BF1"/>
    <w:rsid w:val="000F416A"/>
    <w:rsid w:val="0010636E"/>
    <w:rsid w:val="00111BE7"/>
    <w:rsid w:val="00113B08"/>
    <w:rsid w:val="0011498F"/>
    <w:rsid w:val="00116F2D"/>
    <w:rsid w:val="00126333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168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4942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6EC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105"/>
    <w:rsid w:val="00431390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0914"/>
    <w:rsid w:val="00501A94"/>
    <w:rsid w:val="00501D45"/>
    <w:rsid w:val="005033C9"/>
    <w:rsid w:val="005036F6"/>
    <w:rsid w:val="005114AC"/>
    <w:rsid w:val="00513247"/>
    <w:rsid w:val="0052369F"/>
    <w:rsid w:val="00524579"/>
    <w:rsid w:val="00525D2F"/>
    <w:rsid w:val="005330BF"/>
    <w:rsid w:val="0053652C"/>
    <w:rsid w:val="005433E2"/>
    <w:rsid w:val="00544469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2D37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421B"/>
    <w:rsid w:val="006965D0"/>
    <w:rsid w:val="006B35F1"/>
    <w:rsid w:val="006D45BE"/>
    <w:rsid w:val="006D62EC"/>
    <w:rsid w:val="006D6A44"/>
    <w:rsid w:val="006D7F37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17C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974A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394D"/>
    <w:rsid w:val="00A37E73"/>
    <w:rsid w:val="00A41D5B"/>
    <w:rsid w:val="00A44E61"/>
    <w:rsid w:val="00A5050E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4111"/>
    <w:rsid w:val="00BD08E0"/>
    <w:rsid w:val="00BE02A4"/>
    <w:rsid w:val="00BE3F1C"/>
    <w:rsid w:val="00BE6AA0"/>
    <w:rsid w:val="00BF0B3C"/>
    <w:rsid w:val="00BF782A"/>
    <w:rsid w:val="00C0657F"/>
    <w:rsid w:val="00C10D55"/>
    <w:rsid w:val="00C16DFA"/>
    <w:rsid w:val="00C17199"/>
    <w:rsid w:val="00C20A8D"/>
    <w:rsid w:val="00C226CC"/>
    <w:rsid w:val="00C30778"/>
    <w:rsid w:val="00C33E1B"/>
    <w:rsid w:val="00C37C09"/>
    <w:rsid w:val="00C43050"/>
    <w:rsid w:val="00C44AA4"/>
    <w:rsid w:val="00C44D60"/>
    <w:rsid w:val="00C47E5A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2E29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0695D"/>
    <w:rsid w:val="00D12A77"/>
    <w:rsid w:val="00D16F9B"/>
    <w:rsid w:val="00D2002C"/>
    <w:rsid w:val="00D25104"/>
    <w:rsid w:val="00D320A6"/>
    <w:rsid w:val="00D3429E"/>
    <w:rsid w:val="00D36D4F"/>
    <w:rsid w:val="00D36FE5"/>
    <w:rsid w:val="00D37000"/>
    <w:rsid w:val="00D70FE2"/>
    <w:rsid w:val="00D86834"/>
    <w:rsid w:val="00D948C4"/>
    <w:rsid w:val="00D94C88"/>
    <w:rsid w:val="00D96B4B"/>
    <w:rsid w:val="00D970D8"/>
    <w:rsid w:val="00DA3802"/>
    <w:rsid w:val="00DA5206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6A4A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27A4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4EDB"/>
    <w:rsid w:val="00F05D27"/>
    <w:rsid w:val="00F07956"/>
    <w:rsid w:val="00F223F8"/>
    <w:rsid w:val="00F36586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117</TotalTime>
  <Pages>6</Pages>
  <Words>1154</Words>
  <Characters>7008</Characters>
  <Application>Microsoft Office Word</Application>
  <DocSecurity>0</DocSecurity>
  <Lines>304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Han, Pham Thu</cp:lastModifiedBy>
  <cp:revision>31</cp:revision>
  <cp:lastPrinted>2018-05-21T12:50:00Z</cp:lastPrinted>
  <dcterms:created xsi:type="dcterms:W3CDTF">2023-04-26T10:13:00Z</dcterms:created>
  <dcterms:modified xsi:type="dcterms:W3CDTF">2026-03-23T02:34:00Z</dcterms:modified>
</cp:coreProperties>
</file>