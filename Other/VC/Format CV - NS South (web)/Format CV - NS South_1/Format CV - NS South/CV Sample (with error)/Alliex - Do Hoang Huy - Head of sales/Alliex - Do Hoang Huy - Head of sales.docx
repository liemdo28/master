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5CEF94E8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BE6761" w:rsidRPr="00BE6761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ALLIEX</w:t>
      </w:r>
    </w:p>
    <w:p w14:paraId="594AF1AC" w14:textId="61902DF4" w:rsidR="003C2EF8" w:rsidRDefault="00BE6761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 w:rsidRPr="00BE6761">
        <w:rPr>
          <w:rFonts w:ascii="Arial" w:eastAsia="Arial" w:hAnsi="Arial" w:cs="Arial"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091A7427" wp14:editId="7B41EFCB">
            <wp:simplePos x="0" y="0"/>
            <wp:positionH relativeFrom="column">
              <wp:posOffset>4806950</wp:posOffset>
            </wp:positionH>
            <wp:positionV relativeFrom="paragraph">
              <wp:posOffset>354330</wp:posOffset>
            </wp:positionV>
            <wp:extent cx="177546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322" y="21322"/>
                <wp:lineTo x="21322" y="0"/>
                <wp:lineTo x="0" y="0"/>
              </wp:wrapPolygon>
            </wp:wrapTight>
            <wp:docPr id="724493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Pr="00BE6761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Head of sales</w:t>
      </w:r>
    </w:p>
    <w:p w14:paraId="7A2604BA" w14:textId="5B2A2C9F" w:rsidR="003C2EF8" w:rsidRDefault="003C2EF8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5A509C7C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BE6761" w:rsidRPr="00BE6761">
        <w:rPr>
          <w:rFonts w:ascii="Arial" w:eastAsia="Arial" w:hAnsi="Arial" w:cs="Arial"/>
          <w:color w:val="002060"/>
        </w:rPr>
        <w:t>Do Hoang Huy</w:t>
      </w:r>
    </w:p>
    <w:p w14:paraId="39695A2D" w14:textId="1D6F9674" w:rsidR="00B70613" w:rsidRPr="00BE6761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  <w:lang w:val="vi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BE6761">
        <w:rPr>
          <w:rFonts w:ascii="Arial" w:eastAsia="Arial" w:hAnsi="Arial" w:cs="Arial"/>
          <w:color w:val="002060"/>
        </w:rPr>
        <w:t>Male</w:t>
      </w:r>
    </w:p>
    <w:p w14:paraId="19B552E2" w14:textId="0A9721F3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BE6761">
        <w:rPr>
          <w:rFonts w:ascii="Arial" w:eastAsia="Arial" w:hAnsi="Arial" w:cs="Arial"/>
          <w:color w:val="002060"/>
        </w:rPr>
        <w:t>1990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74668AF4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BE6761">
        <w:rPr>
          <w:rFonts w:ascii="Arial" w:eastAsia="Arial" w:hAnsi="Arial" w:cs="Arial"/>
          <w:color w:val="002060"/>
        </w:rPr>
        <w:t>HCMC</w:t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154D3604" w14:textId="77777777" w:rsidR="00737EE0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737EE0">
            <w:rPr>
              <w:noProof/>
            </w:rPr>
            <w:t>09/2025 &gt; Now</w:t>
          </w:r>
          <w:r w:rsidR="00737EE0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737EE0">
            <w:rPr>
              <w:noProof/>
            </w:rPr>
            <w:t>FINVIET TECHNOLOGY JOINT STOCK COMPANY</w:t>
          </w:r>
        </w:p>
        <w:p w14:paraId="4E1DE5AF" w14:textId="77777777" w:rsidR="00737EE0" w:rsidRDefault="00737EE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Head of Unit Manager</w:t>
          </w:r>
        </w:p>
        <w:p w14:paraId="6C01472F" w14:textId="77777777" w:rsidR="00737EE0" w:rsidRDefault="00737EE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02/2024 &gt; Now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EXCEL TECHNOLOGIES JOINT STOCK COMPANY</w:t>
          </w:r>
        </w:p>
        <w:p w14:paraId="0814C366" w14:textId="77777777" w:rsidR="00737EE0" w:rsidRDefault="00737EE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Business Unit Manager</w:t>
          </w:r>
        </w:p>
        <w:p w14:paraId="1F98D422" w14:textId="77777777" w:rsidR="00737EE0" w:rsidRDefault="00737EE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03/2022 &gt; 01/2024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JETPAY JOINT STOCK COMPANY</w:t>
          </w:r>
        </w:p>
        <w:p w14:paraId="450ED90B" w14:textId="77777777" w:rsidR="00737EE0" w:rsidRDefault="00737EE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Sales Manager</w:t>
          </w:r>
        </w:p>
        <w:p w14:paraId="65A959C7" w14:textId="77777777" w:rsidR="00737EE0" w:rsidRDefault="00737EE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12/2016 &gt; 02/2022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MISA JOINT STOCK COMPANY</w:t>
          </w:r>
        </w:p>
        <w:p w14:paraId="2CE61EE1" w14:textId="77777777" w:rsidR="00737EE0" w:rsidRDefault="00737EE0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09/2017 &gt; 02/2022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Sales Manager</w:t>
          </w:r>
        </w:p>
        <w:p w14:paraId="133B73AF" w14:textId="77777777" w:rsidR="00737EE0" w:rsidRDefault="00737EE0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12/2016 &gt; 08/2017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Sales Executive: F&amp;B &amp; Retail Software</w:t>
          </w:r>
        </w:p>
        <w:p w14:paraId="6AD1C129" w14:textId="77777777" w:rsidR="00737EE0" w:rsidRDefault="00737EE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09/2015 &gt; 11/2016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SAI GON FAB CO., LTD</w:t>
          </w:r>
        </w:p>
        <w:p w14:paraId="0BEC31C4" w14:textId="77777777" w:rsidR="00737EE0" w:rsidRDefault="00737EE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Sales manager: Distributing wine on MT channel</w:t>
          </w:r>
        </w:p>
        <w:p w14:paraId="7F3DE705" w14:textId="77777777" w:rsidR="00737EE0" w:rsidRDefault="00737EE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09/2012 &gt; 08/2015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MISA JOINT STOCK COMPANY</w:t>
          </w:r>
        </w:p>
        <w:p w14:paraId="04D49B36" w14:textId="77777777" w:rsidR="00737EE0" w:rsidRDefault="00737EE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Sales Executive: SME Software</w:t>
          </w:r>
        </w:p>
        <w:p w14:paraId="34384CD5" w14:textId="6B532BC6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36EB296C" w14:textId="2DD00A71" w:rsidR="00EF1D04" w:rsidRPr="00EF1D04" w:rsidRDefault="00F932AC" w:rsidP="00F932AC">
      <w:pPr>
        <w:pStyle w:val="Heading1"/>
      </w:pPr>
      <w:bookmarkStart w:id="0" w:name="_Toc224741996"/>
      <w:bookmarkStart w:id="1" w:name="_Toc224742185"/>
      <w:bookmarkStart w:id="2" w:name="_Toc224742206"/>
      <w:bookmarkStart w:id="3" w:name="_Toc224742230"/>
      <w:r w:rsidRPr="00EF1D04">
        <w:t xml:space="preserve">09/2025 &gt; </w:t>
      </w:r>
      <w:r w:rsidR="00B465C5" w:rsidRPr="00EF1D04">
        <w:t>Now</w:t>
      </w:r>
      <w:r>
        <w:tab/>
      </w:r>
      <w:r w:rsidRPr="00EF1D04">
        <w:t>FINVIET TECHNOLOGY JOINT STOCK COMPANY</w:t>
      </w:r>
      <w:bookmarkEnd w:id="0"/>
      <w:bookmarkEnd w:id="1"/>
      <w:bookmarkEnd w:id="2"/>
      <w:bookmarkEnd w:id="3"/>
    </w:p>
    <w:p w14:paraId="76A0E36E" w14:textId="77777777" w:rsidR="00EF1D04" w:rsidRPr="00EF1D04" w:rsidRDefault="00EF1D04" w:rsidP="00F932AC">
      <w:pPr>
        <w:pStyle w:val="Heading3"/>
      </w:pPr>
      <w:bookmarkStart w:id="4" w:name="_Toc224741997"/>
      <w:bookmarkStart w:id="5" w:name="_Toc224742186"/>
      <w:bookmarkStart w:id="6" w:name="_Toc224742207"/>
      <w:bookmarkStart w:id="7" w:name="_Toc224742231"/>
      <w:r w:rsidRPr="00EF1D04">
        <w:t>Head of Unit Manager</w:t>
      </w:r>
      <w:bookmarkEnd w:id="4"/>
      <w:bookmarkEnd w:id="5"/>
      <w:bookmarkEnd w:id="6"/>
      <w:bookmarkEnd w:id="7"/>
    </w:p>
    <w:p w14:paraId="1541F2F1" w14:textId="77777777" w:rsidR="00EF1D04" w:rsidRPr="00EF1D04" w:rsidRDefault="00EF1D04" w:rsidP="00EF1D0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EF1D04">
        <w:rPr>
          <w:rFonts w:ascii="Arial" w:eastAsia="Arial" w:hAnsi="Arial" w:cs="Arial"/>
          <w:color w:val="002060"/>
        </w:rPr>
        <w:t>Reporting directly to the Board of Directors (BOD).</w:t>
      </w:r>
    </w:p>
    <w:p w14:paraId="1E11C452" w14:textId="77777777" w:rsidR="00EF1D04" w:rsidRPr="00EF1D04" w:rsidRDefault="00EF1D04" w:rsidP="00F932AC">
      <w:pPr>
        <w:tabs>
          <w:tab w:val="left" w:pos="3402"/>
        </w:tabs>
        <w:spacing w:after="0" w:line="360" w:lineRule="auto"/>
        <w:ind w:right="26"/>
        <w:rPr>
          <w:rFonts w:ascii="Arial" w:eastAsia="Arial" w:hAnsi="Arial" w:cs="Arial"/>
          <w:color w:val="002060"/>
        </w:rPr>
      </w:pPr>
      <w:r w:rsidRPr="00EF1D04">
        <w:rPr>
          <w:rFonts w:ascii="Arial" w:eastAsia="Arial" w:hAnsi="Arial" w:cs="Arial"/>
          <w:color w:val="002060"/>
        </w:rPr>
        <w:t>Fully responsible for developing strategy, product, overseeing operations, driving growth, and achieving business objectives (including P&amp;L) for the assigned Business Unit.</w:t>
      </w:r>
    </w:p>
    <w:p w14:paraId="2AA53D2E" w14:textId="77777777" w:rsidR="00EF1D04" w:rsidRPr="00EF1D04" w:rsidRDefault="00EF1D04" w:rsidP="00F932AC">
      <w:pPr>
        <w:pStyle w:val="2Subject"/>
      </w:pPr>
      <w:r w:rsidRPr="00EF1D04">
        <w:t>Key Responsibilities:</w:t>
      </w:r>
    </w:p>
    <w:p w14:paraId="198755FE" w14:textId="089323A2" w:rsidR="00EF1D04" w:rsidRPr="006B7D1D" w:rsidRDefault="00EF1D04" w:rsidP="00F932AC">
      <w:pPr>
        <w:pStyle w:val="1Content"/>
      </w:pPr>
      <w:r w:rsidRPr="006B7D1D">
        <w:rPr>
          <w:rFonts w:eastAsia="Arial"/>
        </w:rPr>
        <w:t xml:space="preserve">Develop the annual budget plan for the Business Unit (BU) in alignment with the company's </w:t>
      </w:r>
      <w:r w:rsidRPr="006B7D1D">
        <w:t>strategic direction</w:t>
      </w:r>
      <w:r w:rsidRPr="006B7D1D">
        <w:t>.</w:t>
      </w:r>
    </w:p>
    <w:p w14:paraId="6624A4B2" w14:textId="1FD3C432" w:rsidR="00EF1D04" w:rsidRPr="006B7D1D" w:rsidRDefault="00EF1D04" w:rsidP="00F932AC">
      <w:pPr>
        <w:pStyle w:val="1Content"/>
      </w:pPr>
      <w:r w:rsidRPr="006B7D1D">
        <w:t>Direct the Product - Technology departments in developing POS products that meet market demands and tax authority regulations</w:t>
      </w:r>
      <w:r w:rsidRPr="006B7D1D">
        <w:t>.</w:t>
      </w:r>
    </w:p>
    <w:p w14:paraId="748E7DA2" w14:textId="19FDE751" w:rsidR="00EF1D04" w:rsidRPr="006B7D1D" w:rsidRDefault="00EF1D04" w:rsidP="00F932AC">
      <w:pPr>
        <w:pStyle w:val="1Content"/>
      </w:pPr>
      <w:r w:rsidRPr="006B7D1D">
        <w:lastRenderedPageBreak/>
        <w:t>Build sales policies and compensation structures for the assigned BU</w:t>
      </w:r>
      <w:r w:rsidRPr="006B7D1D">
        <w:t>.</w:t>
      </w:r>
    </w:p>
    <w:p w14:paraId="7741B25E" w14:textId="52F0102F" w:rsidR="00EF1D04" w:rsidRPr="006B7D1D" w:rsidRDefault="00EF1D04" w:rsidP="00F932AC">
      <w:pPr>
        <w:pStyle w:val="1Content"/>
      </w:pPr>
      <w:r w:rsidRPr="006B7D1D">
        <w:t>Build partner development process, sales procress, and operation processes for the assigned BU</w:t>
      </w:r>
      <w:r w:rsidRPr="006B7D1D">
        <w:t>.</w:t>
      </w:r>
    </w:p>
    <w:p w14:paraId="689900DC" w14:textId="3A1F6202" w:rsidR="00EF1D04" w:rsidRPr="006B7D1D" w:rsidRDefault="00EF1D04" w:rsidP="00F932AC">
      <w:pPr>
        <w:pStyle w:val="1Content"/>
      </w:pPr>
      <w:r w:rsidRPr="006B7D1D">
        <w:t xml:space="preserve">Recruit, train, and develop team members for the assigned </w:t>
      </w:r>
      <w:r w:rsidRPr="006B7D1D">
        <w:t>.</w:t>
      </w:r>
    </w:p>
    <w:p w14:paraId="48337072" w14:textId="5DF8E16E" w:rsidR="00EF1D04" w:rsidRPr="006B7D1D" w:rsidRDefault="00EF1D04" w:rsidP="00F932AC">
      <w:pPr>
        <w:pStyle w:val="1Content"/>
        <w:rPr>
          <w:rFonts w:eastAsia="Arial"/>
        </w:rPr>
      </w:pPr>
      <w:r w:rsidRPr="006B7D1D">
        <w:t>Direct the Sales team to achieve revenue targets and expand the customer and partner</w:t>
      </w:r>
      <w:r w:rsidRPr="006B7D1D">
        <w:rPr>
          <w:rFonts w:eastAsia="Arial"/>
        </w:rPr>
        <w:t xml:space="preserve"> network.</w:t>
      </w:r>
    </w:p>
    <w:p w14:paraId="597212F4" w14:textId="500D1A9C" w:rsidR="00EF1D04" w:rsidRPr="009F218F" w:rsidRDefault="00EF1D04" w:rsidP="00B465C5">
      <w:pPr>
        <w:pStyle w:val="1Content"/>
      </w:pPr>
      <w:r w:rsidRPr="009F218F">
        <w:t>Represent the Business Unit in relationships with key partners, media agencies, and other stakeholders.</w:t>
      </w:r>
    </w:p>
    <w:p w14:paraId="068A6811" w14:textId="77777777" w:rsidR="00B465C5" w:rsidRDefault="00B465C5" w:rsidP="00B465C5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6C70435" w14:textId="77777777" w:rsidR="00B465C5" w:rsidRPr="00EF1D04" w:rsidRDefault="00B465C5" w:rsidP="00B465C5">
      <w:pPr>
        <w:pStyle w:val="Heading1"/>
      </w:pPr>
      <w:bookmarkStart w:id="8" w:name="_Toc224741998"/>
      <w:bookmarkStart w:id="9" w:name="_Toc224742187"/>
      <w:bookmarkStart w:id="10" w:name="_Toc224742208"/>
      <w:bookmarkStart w:id="11" w:name="_Toc224742232"/>
      <w:r w:rsidRPr="00EF1D04">
        <w:t>02/2024 &gt; Now</w:t>
      </w:r>
      <w:r>
        <w:tab/>
      </w:r>
      <w:r w:rsidRPr="00EF1D04">
        <w:t>EXCEL TECHNOLOGIES JOINT STOCK COMPANY</w:t>
      </w:r>
      <w:bookmarkEnd w:id="8"/>
      <w:bookmarkEnd w:id="9"/>
      <w:bookmarkEnd w:id="10"/>
      <w:bookmarkEnd w:id="11"/>
    </w:p>
    <w:p w14:paraId="1BF9294B" w14:textId="77777777" w:rsidR="00B465C5" w:rsidRPr="00EF1D04" w:rsidRDefault="00B465C5" w:rsidP="00B465C5">
      <w:pPr>
        <w:pStyle w:val="Heading3"/>
      </w:pPr>
      <w:bookmarkStart w:id="12" w:name="_Toc224741999"/>
      <w:bookmarkStart w:id="13" w:name="_Toc224742188"/>
      <w:bookmarkStart w:id="14" w:name="_Toc224742209"/>
      <w:bookmarkStart w:id="15" w:name="_Toc224742233"/>
      <w:r w:rsidRPr="00EF1D04">
        <w:t>Business Unit Manager</w:t>
      </w:r>
      <w:bookmarkEnd w:id="12"/>
      <w:bookmarkEnd w:id="13"/>
      <w:bookmarkEnd w:id="14"/>
      <w:bookmarkEnd w:id="15"/>
    </w:p>
    <w:p w14:paraId="40B1D306" w14:textId="77777777" w:rsidR="00B465C5" w:rsidRPr="00EF1D04" w:rsidRDefault="00B465C5" w:rsidP="00B465C5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EF1D04">
        <w:rPr>
          <w:rFonts w:ascii="Arial" w:eastAsia="Arial" w:hAnsi="Arial" w:cs="Arial"/>
          <w:color w:val="002060"/>
        </w:rPr>
        <w:t>Reporting directly to the Board of Directors (BOD).</w:t>
      </w:r>
    </w:p>
    <w:p w14:paraId="00F9708A" w14:textId="77777777" w:rsidR="00B465C5" w:rsidRPr="00EF1D04" w:rsidRDefault="00B465C5" w:rsidP="00B465C5">
      <w:pPr>
        <w:tabs>
          <w:tab w:val="left" w:pos="3402"/>
        </w:tabs>
        <w:spacing w:after="0" w:line="360" w:lineRule="auto"/>
        <w:ind w:right="26"/>
        <w:rPr>
          <w:rFonts w:ascii="Arial" w:eastAsia="Arial" w:hAnsi="Arial" w:cs="Arial"/>
          <w:color w:val="002060"/>
        </w:rPr>
      </w:pPr>
      <w:r w:rsidRPr="00EF1D04">
        <w:rPr>
          <w:rFonts w:ascii="Arial" w:eastAsia="Arial" w:hAnsi="Arial" w:cs="Arial"/>
          <w:color w:val="002060"/>
        </w:rPr>
        <w:t>Fully responsible for developing strategy, overseeing operations, driving growth, and achieving business objectives (including P&amp;L) for the assigned Business Unit.</w:t>
      </w:r>
    </w:p>
    <w:p w14:paraId="7C5F0C0F" w14:textId="77777777" w:rsidR="00B465C5" w:rsidRPr="00EF1D04" w:rsidRDefault="00B465C5" w:rsidP="00B465C5">
      <w:pPr>
        <w:pStyle w:val="2Subject"/>
      </w:pPr>
      <w:r w:rsidRPr="00EF1D04">
        <w:t>Key Responsibilities:</w:t>
      </w:r>
    </w:p>
    <w:p w14:paraId="655EA8EA" w14:textId="77777777" w:rsidR="00B465C5" w:rsidRPr="004D71E4" w:rsidRDefault="00B465C5" w:rsidP="00B465C5">
      <w:pPr>
        <w:pStyle w:val="1Content"/>
      </w:pPr>
      <w:r w:rsidRPr="004D71E4">
        <w:rPr>
          <w:rFonts w:eastAsia="Arial"/>
        </w:rPr>
        <w:t xml:space="preserve">Develop, implement, and </w:t>
      </w:r>
      <w:r w:rsidRPr="004D71E4">
        <w:t>monitor both long-term and short-term business strategies for the Business Unit.</w:t>
      </w:r>
    </w:p>
    <w:p w14:paraId="7B82FBFC" w14:textId="77777777" w:rsidR="00B465C5" w:rsidRPr="004D71E4" w:rsidRDefault="00B465C5" w:rsidP="00B465C5">
      <w:pPr>
        <w:pStyle w:val="1Content"/>
      </w:pPr>
      <w:r w:rsidRPr="004D71E4">
        <w:t>Orientate the product vision, product strategy, and development roadmap for the Wisere platform, ensuring the product meets market demands and delivers an outstanding user experience.</w:t>
      </w:r>
    </w:p>
    <w:p w14:paraId="6B09F0B9" w14:textId="77777777" w:rsidR="00B465C5" w:rsidRPr="004D71E4" w:rsidRDefault="00B465C5" w:rsidP="00B465C5">
      <w:pPr>
        <w:pStyle w:val="1Content"/>
      </w:pPr>
      <w:r w:rsidRPr="004D71E4">
        <w:t>Develop and direct the execution of a comprehensive Go-To-Market (GTM) strategy, including Sales, Marketing, and Partnership Development activities.</w:t>
      </w:r>
    </w:p>
    <w:p w14:paraId="7764E4E9" w14:textId="77777777" w:rsidR="00B465C5" w:rsidRPr="004D71E4" w:rsidRDefault="00B465C5" w:rsidP="00B465C5">
      <w:pPr>
        <w:pStyle w:val="1Content"/>
      </w:pPr>
      <w:r w:rsidRPr="004D71E4">
        <w:t>Direct the Sales team to achieve revenue targets and expand the customer and partner network.</w:t>
      </w:r>
    </w:p>
    <w:p w14:paraId="74AEBAA6" w14:textId="77777777" w:rsidR="00B465C5" w:rsidRPr="004D71E4" w:rsidRDefault="00B465C5" w:rsidP="00B465C5">
      <w:pPr>
        <w:pStyle w:val="1Content"/>
      </w:pPr>
      <w:r w:rsidRPr="004D71E4">
        <w:t>Represent the Business Unit in relationships with key partners, media agencies, and other stakeholders.</w:t>
      </w:r>
    </w:p>
    <w:p w14:paraId="6E3B63D2" w14:textId="77777777" w:rsidR="00B465C5" w:rsidRPr="004D71E4" w:rsidRDefault="00B465C5" w:rsidP="00B465C5">
      <w:pPr>
        <w:pStyle w:val="1Content"/>
      </w:pPr>
      <w:r w:rsidRPr="004D71E4">
        <w:t>Team size: 15–20 employees, including: Sales Department (5–10), Product Development Department (7–10), Customer Support Department (3–5), Marketing Department (2)</w:t>
      </w:r>
    </w:p>
    <w:p w14:paraId="0C38E3BB" w14:textId="77777777" w:rsidR="00B465C5" w:rsidRDefault="00B465C5" w:rsidP="00B465C5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D852577" w14:textId="77777777" w:rsidR="00B465C5" w:rsidRPr="00BE6761" w:rsidRDefault="00B465C5" w:rsidP="00B465C5">
      <w:pPr>
        <w:pStyle w:val="Heading1"/>
      </w:pPr>
      <w:bookmarkStart w:id="16" w:name="_Toc224742000"/>
      <w:bookmarkStart w:id="17" w:name="_Toc224742189"/>
      <w:bookmarkStart w:id="18" w:name="_Toc224742210"/>
      <w:bookmarkStart w:id="19" w:name="_Toc224742234"/>
      <w:r w:rsidRPr="00BE6761">
        <w:lastRenderedPageBreak/>
        <w:t>03/2022 &gt; 01/2024</w:t>
      </w:r>
      <w:r>
        <w:tab/>
      </w:r>
      <w:r w:rsidRPr="00BE6761">
        <w:t>JETPAY JOINT STOCK COMPANY</w:t>
      </w:r>
      <w:bookmarkEnd w:id="16"/>
      <w:bookmarkEnd w:id="17"/>
      <w:bookmarkEnd w:id="18"/>
      <w:bookmarkEnd w:id="19"/>
    </w:p>
    <w:p w14:paraId="77FB50B2" w14:textId="77777777" w:rsidR="00B465C5" w:rsidRPr="00BE6761" w:rsidRDefault="00B465C5" w:rsidP="00B465C5">
      <w:pPr>
        <w:pStyle w:val="Heading3"/>
      </w:pPr>
      <w:bookmarkStart w:id="20" w:name="_Toc224742001"/>
      <w:bookmarkStart w:id="21" w:name="_Toc224742190"/>
      <w:bookmarkStart w:id="22" w:name="_Toc224742211"/>
      <w:bookmarkStart w:id="23" w:name="_Toc224742235"/>
      <w:r w:rsidRPr="00BE6761">
        <w:t>Sales Manager</w:t>
      </w:r>
      <w:bookmarkEnd w:id="20"/>
      <w:bookmarkEnd w:id="21"/>
      <w:bookmarkEnd w:id="22"/>
      <w:bookmarkEnd w:id="23"/>
    </w:p>
    <w:p w14:paraId="7F53B046" w14:textId="77777777" w:rsidR="00B465C5" w:rsidRPr="00BE6761" w:rsidRDefault="00B465C5" w:rsidP="00B465C5">
      <w:pPr>
        <w:tabs>
          <w:tab w:val="left" w:pos="3402"/>
        </w:tabs>
        <w:spacing w:after="0" w:line="360" w:lineRule="auto"/>
        <w:ind w:right="26"/>
        <w:rPr>
          <w:rFonts w:ascii="Arial" w:eastAsia="Arial" w:hAnsi="Arial" w:cs="Arial"/>
          <w:color w:val="002060"/>
        </w:rPr>
      </w:pPr>
      <w:r w:rsidRPr="00BE6761">
        <w:rPr>
          <w:rFonts w:ascii="Arial" w:eastAsia="Arial" w:hAnsi="Arial" w:cs="Arial"/>
          <w:color w:val="002060"/>
        </w:rPr>
        <w:t>Managing the business of Payment intermediaries for businesses (collection and payment solutions for corporate customers) and administrative units (collection solutions for schools). Tasks in charge:</w:t>
      </w:r>
    </w:p>
    <w:p w14:paraId="489E781F" w14:textId="77777777" w:rsidR="00B465C5" w:rsidRDefault="00B465C5" w:rsidP="00B465C5">
      <w:pPr>
        <w:pStyle w:val="1Content"/>
      </w:pPr>
      <w:r w:rsidRPr="006818E6">
        <w:rPr>
          <w:rFonts w:eastAsia="Arial"/>
        </w:rPr>
        <w:t xml:space="preserve">Responsible </w:t>
      </w:r>
      <w:r w:rsidRPr="006818E6">
        <w:t xml:space="preserve">for the company's sales and customer goals. </w:t>
      </w:r>
    </w:p>
    <w:p w14:paraId="02731F7F" w14:textId="77777777" w:rsidR="00B465C5" w:rsidRPr="006818E6" w:rsidRDefault="00B465C5" w:rsidP="00B465C5">
      <w:pPr>
        <w:pStyle w:val="1Content"/>
      </w:pPr>
      <w:r w:rsidRPr="006818E6">
        <w:t>Participate in recruiting and training sales staff.</w:t>
      </w:r>
    </w:p>
    <w:p w14:paraId="158C03A3" w14:textId="77777777" w:rsidR="00B465C5" w:rsidRDefault="00B465C5" w:rsidP="00B465C5">
      <w:pPr>
        <w:pStyle w:val="1Content"/>
      </w:pPr>
      <w:r w:rsidRPr="006818E6">
        <w:t xml:space="preserve">Negotiate with partners and suppliers to develop sales policies. </w:t>
      </w:r>
    </w:p>
    <w:p w14:paraId="3774360C" w14:textId="77777777" w:rsidR="00B465C5" w:rsidRPr="006818E6" w:rsidRDefault="00B465C5" w:rsidP="00B465C5">
      <w:pPr>
        <w:pStyle w:val="1Content"/>
      </w:pPr>
      <w:r w:rsidRPr="006818E6">
        <w:t>Negotiate with agents to ensure implementation goals.</w:t>
      </w:r>
    </w:p>
    <w:p w14:paraId="004A2CD3" w14:textId="77777777" w:rsidR="00B465C5" w:rsidRPr="00EF1D04" w:rsidRDefault="00B465C5" w:rsidP="00B465C5">
      <w:pPr>
        <w:pStyle w:val="1Content"/>
        <w:rPr>
          <w:rFonts w:eastAsia="Arial"/>
        </w:rPr>
      </w:pPr>
      <w:r w:rsidRPr="006818E6">
        <w:t xml:space="preserve">Team size: 5-10 staffs including: sales staff, partner development staff. </w:t>
      </w:r>
    </w:p>
    <w:p w14:paraId="38A6528D" w14:textId="77777777" w:rsidR="00B465C5" w:rsidRPr="006818E6" w:rsidRDefault="00B465C5" w:rsidP="00B465C5">
      <w:pPr>
        <w:pStyle w:val="1Content"/>
        <w:rPr>
          <w:rFonts w:eastAsia="Arial"/>
        </w:rPr>
      </w:pPr>
      <w:r w:rsidRPr="006818E6">
        <w:t>Report directly to</w:t>
      </w:r>
      <w:r w:rsidRPr="006818E6">
        <w:rPr>
          <w:rFonts w:eastAsia="Arial"/>
        </w:rPr>
        <w:t xml:space="preserve"> BOD.</w:t>
      </w:r>
    </w:p>
    <w:p w14:paraId="688E498B" w14:textId="77777777" w:rsidR="00737EE0" w:rsidRPr="00BE6761" w:rsidRDefault="00737EE0" w:rsidP="00737EE0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5A8458B" w14:textId="6B93ADFB" w:rsidR="00737EE0" w:rsidRPr="00BE6761" w:rsidRDefault="00737EE0" w:rsidP="00737EE0">
      <w:pPr>
        <w:pStyle w:val="Heading1"/>
      </w:pPr>
      <w:bookmarkStart w:id="24" w:name="_Toc224742007"/>
      <w:bookmarkStart w:id="25" w:name="_Toc224742191"/>
      <w:bookmarkStart w:id="26" w:name="_Toc224742212"/>
      <w:bookmarkStart w:id="27" w:name="_Toc224742236"/>
      <w:r w:rsidRPr="00BE6761">
        <w:t>12/2016 &gt; 02/2022</w:t>
      </w:r>
      <w:r>
        <w:tab/>
      </w:r>
      <w:r w:rsidRPr="00BE6761">
        <w:t>MISA JOINT STOCK COMPANY</w:t>
      </w:r>
      <w:bookmarkEnd w:id="24"/>
      <w:bookmarkEnd w:id="25"/>
      <w:bookmarkEnd w:id="26"/>
      <w:bookmarkEnd w:id="27"/>
    </w:p>
    <w:p w14:paraId="691FC256" w14:textId="77777777" w:rsidR="00737EE0" w:rsidRPr="00BE6761" w:rsidRDefault="00737EE0" w:rsidP="00737EE0">
      <w:pPr>
        <w:pStyle w:val="Heading2"/>
      </w:pPr>
      <w:bookmarkStart w:id="28" w:name="_Toc224742003"/>
      <w:bookmarkStart w:id="29" w:name="_Toc224742192"/>
      <w:bookmarkStart w:id="30" w:name="_Toc224742213"/>
      <w:bookmarkStart w:id="31" w:name="_Toc224742237"/>
      <w:r w:rsidRPr="00BE6761">
        <w:t>09/2017 &gt; 02/2022</w:t>
      </w:r>
      <w:r>
        <w:tab/>
      </w:r>
      <w:r w:rsidRPr="00BE6761">
        <w:t>Sales Manager</w:t>
      </w:r>
      <w:bookmarkEnd w:id="28"/>
      <w:bookmarkEnd w:id="29"/>
      <w:bookmarkEnd w:id="30"/>
      <w:bookmarkEnd w:id="31"/>
    </w:p>
    <w:p w14:paraId="026F5CA0" w14:textId="77777777" w:rsidR="00737EE0" w:rsidRPr="00BE6761" w:rsidRDefault="00737EE0" w:rsidP="00737EE0">
      <w:pPr>
        <w:pStyle w:val="1Content"/>
      </w:pPr>
      <w:r w:rsidRPr="00BE6761">
        <w:t>Operate the Product Sales Department of the MISA ESHOP multi-channel platform; Product sales department MISA AMIS unified business management platform (ERP, CRM). Tasks in charge:</w:t>
      </w:r>
    </w:p>
    <w:p w14:paraId="05411183" w14:textId="77777777" w:rsidR="00737EE0" w:rsidRPr="00BE6761" w:rsidRDefault="00737EE0" w:rsidP="00737EE0">
      <w:pPr>
        <w:pStyle w:val="1Content"/>
      </w:pPr>
      <w:r w:rsidRPr="00BE6761">
        <w:t>Responsible for annual sales targets assigned to the department.</w:t>
      </w:r>
    </w:p>
    <w:p w14:paraId="2C498897" w14:textId="77777777" w:rsidR="00737EE0" w:rsidRPr="00BE6761" w:rsidRDefault="00737EE0" w:rsidP="00737EE0">
      <w:pPr>
        <w:pStyle w:val="1Content"/>
      </w:pPr>
      <w:r w:rsidRPr="00BE6761">
        <w:t>Plan intermediate goals to achieve assigned goals and corresponding trade promotion plans.</w:t>
      </w:r>
    </w:p>
    <w:p w14:paraId="1C09C398" w14:textId="77777777" w:rsidR="00737EE0" w:rsidRPr="00BE6761" w:rsidRDefault="00737EE0" w:rsidP="00737EE0">
      <w:pPr>
        <w:pStyle w:val="1Content"/>
      </w:pPr>
      <w:r w:rsidRPr="00BE6761">
        <w:t>Training and coaching employees on knowledge and skills for work. Directly consult and negotiate projects</w:t>
      </w:r>
    </w:p>
    <w:p w14:paraId="3DA15208" w14:textId="77777777" w:rsidR="00737EE0" w:rsidRDefault="00737EE0" w:rsidP="00737EE0">
      <w:pPr>
        <w:pStyle w:val="1Content"/>
      </w:pPr>
      <w:r w:rsidRPr="00BE6761">
        <w:t>Team size: 10-20 staffs including: sales, implementation &amp; customer service staff. Report directly to Sales Director.</w:t>
      </w:r>
    </w:p>
    <w:p w14:paraId="4CB373F7" w14:textId="77777777" w:rsidR="00737EE0" w:rsidRPr="00BE6761" w:rsidRDefault="00737EE0" w:rsidP="00737EE0">
      <w:pPr>
        <w:pStyle w:val="1Content"/>
        <w:numPr>
          <w:ilvl w:val="0"/>
          <w:numId w:val="0"/>
        </w:numPr>
        <w:ind w:left="567"/>
      </w:pPr>
    </w:p>
    <w:p w14:paraId="5263C6F0" w14:textId="2E909D3E" w:rsidR="00737EE0" w:rsidRPr="00BE6761" w:rsidRDefault="00737EE0" w:rsidP="00737EE0">
      <w:pPr>
        <w:pStyle w:val="Heading2"/>
      </w:pPr>
      <w:bookmarkStart w:id="32" w:name="_Toc224742008"/>
      <w:bookmarkStart w:id="33" w:name="_Toc224742193"/>
      <w:bookmarkStart w:id="34" w:name="_Toc224742214"/>
      <w:bookmarkStart w:id="35" w:name="_Toc224742238"/>
      <w:r w:rsidRPr="00BE6761">
        <w:t>12/2016 &gt; 08/2017</w:t>
      </w:r>
      <w:r>
        <w:tab/>
      </w:r>
      <w:r w:rsidRPr="00BE6761">
        <w:t xml:space="preserve">Sales </w:t>
      </w:r>
      <w:r w:rsidRPr="00BE6761">
        <w:t>Executive</w:t>
      </w:r>
      <w:r w:rsidRPr="00BE6761">
        <w:t>: F&amp;B &amp; Retail Software</w:t>
      </w:r>
      <w:bookmarkEnd w:id="32"/>
      <w:bookmarkEnd w:id="33"/>
      <w:bookmarkEnd w:id="34"/>
      <w:bookmarkEnd w:id="35"/>
    </w:p>
    <w:p w14:paraId="611AE62B" w14:textId="77777777" w:rsidR="00737EE0" w:rsidRPr="00BE6761" w:rsidRDefault="00737EE0" w:rsidP="00737EE0">
      <w:pPr>
        <w:pStyle w:val="1Content"/>
        <w:numPr>
          <w:ilvl w:val="0"/>
          <w:numId w:val="0"/>
        </w:numPr>
        <w:ind w:left="1134" w:hanging="567"/>
      </w:pPr>
    </w:p>
    <w:p w14:paraId="5FFCEFA3" w14:textId="77777777" w:rsidR="00737EE0" w:rsidRPr="00BE6761" w:rsidRDefault="00737EE0" w:rsidP="00737EE0">
      <w:pPr>
        <w:pStyle w:val="Heading1"/>
      </w:pPr>
      <w:bookmarkStart w:id="36" w:name="_Toc224742005"/>
      <w:bookmarkStart w:id="37" w:name="_Toc224742194"/>
      <w:bookmarkStart w:id="38" w:name="_Toc224742215"/>
      <w:bookmarkStart w:id="39" w:name="_Toc224742239"/>
      <w:r w:rsidRPr="00BE6761">
        <w:t>09/2015 &gt; 11/2016</w:t>
      </w:r>
      <w:r>
        <w:tab/>
      </w:r>
      <w:r w:rsidRPr="00BE6761">
        <w:t>SAI GON FAB CO., LTD</w:t>
      </w:r>
      <w:bookmarkEnd w:id="36"/>
      <w:bookmarkEnd w:id="37"/>
      <w:bookmarkEnd w:id="38"/>
      <w:bookmarkEnd w:id="39"/>
      <w:r w:rsidRPr="00BE6761">
        <w:t xml:space="preserve"> </w:t>
      </w:r>
    </w:p>
    <w:p w14:paraId="05822F43" w14:textId="77777777" w:rsidR="00737EE0" w:rsidRPr="00BE6761" w:rsidRDefault="00737EE0" w:rsidP="00737EE0">
      <w:pPr>
        <w:pStyle w:val="Heading3"/>
      </w:pPr>
      <w:bookmarkStart w:id="40" w:name="_Toc224742006"/>
      <w:bookmarkStart w:id="41" w:name="_Toc224742195"/>
      <w:bookmarkStart w:id="42" w:name="_Toc224742216"/>
      <w:bookmarkStart w:id="43" w:name="_Toc224742240"/>
      <w:r w:rsidRPr="00BE6761">
        <w:t>Sales manager: Distributing wine on MT channel</w:t>
      </w:r>
      <w:bookmarkEnd w:id="40"/>
      <w:bookmarkEnd w:id="41"/>
      <w:bookmarkEnd w:id="42"/>
      <w:bookmarkEnd w:id="43"/>
    </w:p>
    <w:p w14:paraId="6179B767" w14:textId="77777777" w:rsidR="00B465C5" w:rsidRDefault="00B465C5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val="en-AU"/>
        </w:rPr>
      </w:pPr>
    </w:p>
    <w:p w14:paraId="36103C9A" w14:textId="7E868830" w:rsidR="00B465C5" w:rsidRPr="00BE6761" w:rsidRDefault="00737EE0" w:rsidP="00B465C5">
      <w:pPr>
        <w:pStyle w:val="Heading1"/>
      </w:pPr>
      <w:bookmarkStart w:id="44" w:name="_Toc224742002"/>
      <w:bookmarkStart w:id="45" w:name="_Toc224742196"/>
      <w:bookmarkStart w:id="46" w:name="_Toc224742217"/>
      <w:bookmarkStart w:id="47" w:name="_Toc224742241"/>
      <w:r w:rsidRPr="00BE6761">
        <w:t>09/2012 &gt; 08/2015</w:t>
      </w:r>
      <w:r w:rsidR="00B465C5">
        <w:tab/>
      </w:r>
      <w:r w:rsidR="00B465C5" w:rsidRPr="00BE6761">
        <w:t>MISA JOINT STOCK COMPANY</w:t>
      </w:r>
      <w:bookmarkEnd w:id="44"/>
      <w:bookmarkEnd w:id="45"/>
      <w:bookmarkEnd w:id="46"/>
      <w:bookmarkEnd w:id="47"/>
    </w:p>
    <w:p w14:paraId="4F1CF3FA" w14:textId="77777777" w:rsidR="00B465C5" w:rsidRDefault="00B465C5" w:rsidP="00B465C5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val="en-AU"/>
        </w:rPr>
      </w:pPr>
    </w:p>
    <w:p w14:paraId="4193DBDB" w14:textId="582EA46D" w:rsidR="00B465C5" w:rsidRPr="00BE6761" w:rsidRDefault="00B465C5" w:rsidP="00737EE0">
      <w:pPr>
        <w:pStyle w:val="Heading3"/>
      </w:pPr>
      <w:bookmarkStart w:id="48" w:name="_Toc224742004"/>
      <w:bookmarkStart w:id="49" w:name="_Toc224742197"/>
      <w:bookmarkStart w:id="50" w:name="_Toc224742218"/>
      <w:bookmarkStart w:id="51" w:name="_Toc224742242"/>
      <w:r w:rsidRPr="00BE6761">
        <w:lastRenderedPageBreak/>
        <w:t>Sales Executive: SME Software</w:t>
      </w:r>
      <w:bookmarkEnd w:id="48"/>
      <w:bookmarkEnd w:id="49"/>
      <w:bookmarkEnd w:id="50"/>
      <w:bookmarkEnd w:id="51"/>
    </w:p>
    <w:p w14:paraId="7A7755A1" w14:textId="77777777" w:rsidR="00B465C5" w:rsidRPr="00B465C5" w:rsidRDefault="00B465C5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60C60214" w14:textId="546BD642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BE6761">
        <w:rPr>
          <w:rFonts w:ascii="Arial" w:eastAsia="Arial" w:hAnsi="Arial" w:cs="Arial"/>
          <w:color w:val="002060"/>
        </w:rPr>
        <w:t>2008 &gt; 2012</w:t>
      </w:r>
      <w:r w:rsidR="0084783A">
        <w:rPr>
          <w:rFonts w:ascii="Arial" w:eastAsia="Arial" w:hAnsi="Arial" w:cs="Arial"/>
          <w:color w:val="002060"/>
        </w:rPr>
        <w:tab/>
      </w:r>
      <w:r w:rsidRPr="00BE6761">
        <w:rPr>
          <w:rFonts w:ascii="Arial" w:eastAsia="Arial" w:hAnsi="Arial" w:cs="Arial"/>
          <w:color w:val="002060"/>
        </w:rPr>
        <w:t>Van Lang University</w:t>
      </w:r>
    </w:p>
    <w:p w14:paraId="274AACCF" w14:textId="5CFDCA53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BE6761">
        <w:rPr>
          <w:rFonts w:ascii="Arial" w:eastAsia="Arial" w:hAnsi="Arial" w:cs="Arial"/>
          <w:color w:val="002060"/>
        </w:rPr>
        <w:t>Business Administration</w:t>
      </w:r>
    </w:p>
    <w:p w14:paraId="4D898AD4" w14:textId="77777777" w:rsid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6D4381E" w14:textId="2F3AB474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BE6761">
        <w:rPr>
          <w:rFonts w:ascii="Arial" w:eastAsia="Arial" w:hAnsi="Arial" w:cs="Arial"/>
          <w:color w:val="002060"/>
        </w:rPr>
        <w:t>2013 &gt; 2015</w:t>
      </w:r>
      <w:r>
        <w:rPr>
          <w:rFonts w:ascii="Arial" w:eastAsia="Arial" w:hAnsi="Arial" w:cs="Arial"/>
          <w:color w:val="002060"/>
        </w:rPr>
        <w:tab/>
      </w:r>
      <w:r w:rsidRPr="00BE6761">
        <w:rPr>
          <w:rFonts w:ascii="Arial" w:eastAsia="Arial" w:hAnsi="Arial" w:cs="Arial"/>
          <w:color w:val="002060"/>
        </w:rPr>
        <w:t>HCM City University of Technology - Open Malaysia University</w:t>
      </w:r>
    </w:p>
    <w:p w14:paraId="4679DC92" w14:textId="7F459A3B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BE6761">
        <w:rPr>
          <w:rFonts w:ascii="Arial" w:eastAsia="Arial" w:hAnsi="Arial" w:cs="Arial"/>
          <w:color w:val="002060"/>
        </w:rPr>
        <w:t>Master of Business Administration</w:t>
      </w:r>
    </w:p>
    <w:p w14:paraId="063EE162" w14:textId="4C0FA8AD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5630876D" w14:textId="77777777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E6761">
        <w:rPr>
          <w:rFonts w:ascii="Arial" w:eastAsia="Arial" w:hAnsi="Arial" w:cs="Arial"/>
          <w:b/>
          <w:bCs/>
          <w:color w:val="002060"/>
        </w:rPr>
        <w:t>CAREER GOALS</w:t>
      </w:r>
    </w:p>
    <w:p w14:paraId="1EC8483A" w14:textId="77777777" w:rsidR="00BE6761" w:rsidRPr="00BE6761" w:rsidRDefault="00BE6761" w:rsidP="00BE6761">
      <w:pPr>
        <w:pStyle w:val="1Content"/>
      </w:pPr>
      <w:r w:rsidRPr="00BE6761">
        <w:t>Take the lead in all assigned tasks and goals.</w:t>
      </w:r>
    </w:p>
    <w:p w14:paraId="04879491" w14:textId="77777777" w:rsidR="00BE6761" w:rsidRPr="00BE6761" w:rsidRDefault="00BE6761" w:rsidP="00BE6761">
      <w:pPr>
        <w:pStyle w:val="1Content"/>
      </w:pPr>
      <w:r w:rsidRPr="00BE6761">
        <w:t>Build a team: professional, enthusiastic, dedicated to work.</w:t>
      </w:r>
    </w:p>
    <w:p w14:paraId="1AE9E008" w14:textId="77777777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944657B" w14:textId="77777777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E6761">
        <w:rPr>
          <w:rFonts w:ascii="Arial" w:eastAsia="Arial" w:hAnsi="Arial" w:cs="Arial"/>
          <w:b/>
          <w:bCs/>
          <w:color w:val="002060"/>
        </w:rPr>
        <w:t>AWARDS</w:t>
      </w:r>
    </w:p>
    <w:p w14:paraId="1EFB2FAA" w14:textId="74350946" w:rsidR="00BE6761" w:rsidRPr="00BE6761" w:rsidRDefault="00BE6761" w:rsidP="00BE6761">
      <w:pPr>
        <w:pStyle w:val="1Content"/>
      </w:pPr>
      <w:r w:rsidRPr="00BE6761">
        <w:t>Lead the sales team had the highest results</w:t>
      </w:r>
      <w:r>
        <w:t xml:space="preserve"> </w:t>
      </w:r>
      <w:r w:rsidRPr="00BE6761">
        <w:t>(Gold Arrow 2019)</w:t>
      </w:r>
    </w:p>
    <w:p w14:paraId="09626B2D" w14:textId="77777777" w:rsid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val="en-AU"/>
        </w:rPr>
      </w:pPr>
    </w:p>
    <w:p w14:paraId="256054D7" w14:textId="31B1B466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E6761">
        <w:rPr>
          <w:rFonts w:ascii="Arial" w:eastAsia="Arial" w:hAnsi="Arial" w:cs="Arial"/>
          <w:b/>
          <w:bCs/>
          <w:color w:val="002060"/>
        </w:rPr>
        <w:t>SKILLS</w:t>
      </w:r>
    </w:p>
    <w:p w14:paraId="7BA38BE7" w14:textId="77777777" w:rsidR="00BE6761" w:rsidRPr="00BE6761" w:rsidRDefault="00BE6761" w:rsidP="00BE6761">
      <w:pPr>
        <w:pStyle w:val="1Content"/>
      </w:pPr>
      <w:r w:rsidRPr="00BE6761">
        <w:t>Presentation</w:t>
      </w:r>
    </w:p>
    <w:p w14:paraId="4C3B07EA" w14:textId="1FB640B7" w:rsidR="00BE6761" w:rsidRPr="00BE6761" w:rsidRDefault="00BE6761" w:rsidP="00BE6761">
      <w:pPr>
        <w:pStyle w:val="1Content"/>
      </w:pPr>
      <w:r w:rsidRPr="00BE6761">
        <w:t>Problem-solving</w:t>
      </w:r>
    </w:p>
    <w:p w14:paraId="0FAB8489" w14:textId="2DDD7C21" w:rsidR="00BE6761" w:rsidRPr="00BE6761" w:rsidRDefault="00BE6761" w:rsidP="00BE6761">
      <w:pPr>
        <w:pStyle w:val="1Content"/>
      </w:pPr>
      <w:r w:rsidRPr="00BE6761">
        <w:t>Negotiation</w:t>
      </w:r>
    </w:p>
    <w:p w14:paraId="42083E28" w14:textId="24EFDB0D" w:rsidR="00BE6761" w:rsidRPr="00BE6761" w:rsidRDefault="00BE6761" w:rsidP="00BE6761">
      <w:pPr>
        <w:pStyle w:val="1Content"/>
      </w:pPr>
      <w:r w:rsidRPr="00BE6761">
        <w:t>Assigning and supervising</w:t>
      </w:r>
      <w:r w:rsidRPr="00BE6761">
        <w:tab/>
        <w:t xml:space="preserve"> </w:t>
      </w:r>
    </w:p>
    <w:p w14:paraId="51455BD2" w14:textId="77777777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1455BD2" w14:textId="77777777" w:rsidR="00BE6761" w:rsidRPr="00BE6761" w:rsidRDefault="00BE6761" w:rsidP="00BE6761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E6761">
        <w:rPr>
          <w:rFonts w:ascii="Arial" w:eastAsia="Arial" w:hAnsi="Arial" w:cs="Arial"/>
          <w:b/>
          <w:bCs/>
          <w:color w:val="002060"/>
        </w:rPr>
        <w:t>ABOUT ME</w:t>
      </w:r>
    </w:p>
    <w:p w14:paraId="6CE07894" w14:textId="77777777" w:rsidR="00BE6761" w:rsidRPr="00BE6761" w:rsidRDefault="00BE6761" w:rsidP="00BE6761">
      <w:pPr>
        <w:pStyle w:val="1Content"/>
      </w:pPr>
      <w:r w:rsidRPr="00BE6761">
        <w:t>Secretary of the Faculty of Business Administration - Van Lang University: participates in Teambuilding training courses and organizes academic, cultural, sports, and social activities at department, school, and city levels as head of the organizing committee/member.</w:t>
      </w:r>
    </w:p>
    <w:p w14:paraId="7A7EB82E" w14:textId="77777777" w:rsidR="00BE6761" w:rsidRPr="00BE6761" w:rsidRDefault="00BE6761" w:rsidP="00BE6761">
      <w:pPr>
        <w:pStyle w:val="1Content"/>
      </w:pPr>
      <w:r w:rsidRPr="00BE6761">
        <w:t>Participate in building documents and sales processes for products and services: MISA eShop multi-channel sales management platform, AMIS CRM Sales Management Software for Enterprises, JETPAY payment intermediary.</w:t>
      </w:r>
    </w:p>
    <w:p w14:paraId="4690CD5C" w14:textId="6A6CA4A2" w:rsidR="00657A9F" w:rsidRDefault="00BE6761" w:rsidP="00BE6761">
      <w:pPr>
        <w:pStyle w:val="1Content"/>
      </w:pPr>
      <w:r w:rsidRPr="00BE6761">
        <w:lastRenderedPageBreak/>
        <w:t>Completing the course: Business Director Operations at PTI Education and Training Organization.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AEB4D6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4A22" w14:textId="77777777" w:rsidR="00FD6F45" w:rsidRDefault="00FD6F45" w:rsidP="00AE7A20">
      <w:pPr>
        <w:spacing w:after="0" w:line="240" w:lineRule="auto"/>
      </w:pPr>
      <w:r>
        <w:separator/>
      </w:r>
    </w:p>
  </w:endnote>
  <w:endnote w:type="continuationSeparator" w:id="0">
    <w:p w14:paraId="16703B1D" w14:textId="77777777" w:rsidR="00FD6F45" w:rsidRDefault="00FD6F45" w:rsidP="00AE7A20">
      <w:pPr>
        <w:spacing w:after="0" w:line="240" w:lineRule="auto"/>
      </w:pPr>
      <w:r>
        <w:continuationSeparator/>
      </w:r>
    </w:p>
  </w:endnote>
  <w:endnote w:type="continuationNotice" w:id="1">
    <w:p w14:paraId="78494186" w14:textId="77777777" w:rsidR="00FD6F45" w:rsidRDefault="00FD6F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5B98F" w14:textId="77777777" w:rsidR="00FD6F45" w:rsidRDefault="00FD6F45" w:rsidP="00AE7A20">
      <w:pPr>
        <w:spacing w:after="0" w:line="240" w:lineRule="auto"/>
      </w:pPr>
      <w:r>
        <w:separator/>
      </w:r>
    </w:p>
  </w:footnote>
  <w:footnote w:type="continuationSeparator" w:id="0">
    <w:p w14:paraId="2E4778EE" w14:textId="77777777" w:rsidR="00FD6F45" w:rsidRDefault="00FD6F45" w:rsidP="00AE7A20">
      <w:pPr>
        <w:spacing w:after="0" w:line="240" w:lineRule="auto"/>
      </w:pPr>
      <w:r>
        <w:continuationSeparator/>
      </w:r>
    </w:p>
  </w:footnote>
  <w:footnote w:type="continuationNotice" w:id="1">
    <w:p w14:paraId="4D1774E8" w14:textId="77777777" w:rsidR="00FD6F45" w:rsidRDefault="00FD6F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F273A3"/>
    <w:multiLevelType w:val="multilevel"/>
    <w:tmpl w:val="83B654F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" w15:restartNumberingAfterBreak="0">
    <w:nsid w:val="25671079"/>
    <w:multiLevelType w:val="multilevel"/>
    <w:tmpl w:val="4A7CE6E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0" w15:restartNumberingAfterBreak="0">
    <w:nsid w:val="59263D47"/>
    <w:multiLevelType w:val="multilevel"/>
    <w:tmpl w:val="9AF67A2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1" w15:restartNumberingAfterBreak="0">
    <w:nsid w:val="60E907B7"/>
    <w:multiLevelType w:val="hybridMultilevel"/>
    <w:tmpl w:val="74EAD474"/>
    <w:lvl w:ilvl="0" w:tplc="A45CDA6E">
      <w:start w:val="1"/>
      <w:numFmt w:val="bullet"/>
      <w:lvlRestart w:val="0"/>
      <w:lvlText w:val="-"/>
      <w:lvlJc w:val="left"/>
      <w:pPr>
        <w:ind w:left="2160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9EF3E74"/>
    <w:multiLevelType w:val="multilevel"/>
    <w:tmpl w:val="EBD4E74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3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67C3848"/>
    <w:multiLevelType w:val="hybridMultilevel"/>
    <w:tmpl w:val="A96C0658"/>
    <w:lvl w:ilvl="0" w:tplc="A45CDA6E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8373825"/>
    <w:multiLevelType w:val="hybridMultilevel"/>
    <w:tmpl w:val="583A30F0"/>
    <w:lvl w:ilvl="0" w:tplc="A45CDA6E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C773363"/>
    <w:multiLevelType w:val="hybridMultilevel"/>
    <w:tmpl w:val="4D6A4CC6"/>
    <w:lvl w:ilvl="0" w:tplc="A45CDA6E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72771048">
    <w:abstractNumId w:val="3"/>
  </w:num>
  <w:num w:numId="2" w16cid:durableId="1268848901">
    <w:abstractNumId w:val="1"/>
  </w:num>
  <w:num w:numId="3" w16cid:durableId="1950119439">
    <w:abstractNumId w:val="7"/>
  </w:num>
  <w:num w:numId="4" w16cid:durableId="24794007">
    <w:abstractNumId w:val="13"/>
  </w:num>
  <w:num w:numId="5" w16cid:durableId="19648019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5"/>
  </w:num>
  <w:num w:numId="7" w16cid:durableId="1433085472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9"/>
  </w:num>
  <w:num w:numId="11" w16cid:durableId="317685321">
    <w:abstractNumId w:val="5"/>
  </w:num>
  <w:num w:numId="12" w16cid:durableId="11167436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3"/>
  </w:num>
  <w:num w:numId="15" w16cid:durableId="871697336">
    <w:abstractNumId w:val="6"/>
  </w:num>
  <w:num w:numId="16" w16cid:durableId="7819219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72636829">
    <w:abstractNumId w:val="14"/>
  </w:num>
  <w:num w:numId="18" w16cid:durableId="892736877">
    <w:abstractNumId w:val="4"/>
  </w:num>
  <w:num w:numId="19" w16cid:durableId="97215464">
    <w:abstractNumId w:val="16"/>
  </w:num>
  <w:num w:numId="20" w16cid:durableId="1776435996">
    <w:abstractNumId w:val="10"/>
  </w:num>
  <w:num w:numId="21" w16cid:durableId="774327227">
    <w:abstractNumId w:val="15"/>
  </w:num>
  <w:num w:numId="22" w16cid:durableId="982853083">
    <w:abstractNumId w:val="12"/>
  </w:num>
  <w:num w:numId="23" w16cid:durableId="1904440013">
    <w:abstractNumId w:val="11"/>
  </w:num>
  <w:num w:numId="24" w16cid:durableId="202736675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D71E4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36B89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18E6"/>
    <w:rsid w:val="0068238F"/>
    <w:rsid w:val="00683029"/>
    <w:rsid w:val="00683A59"/>
    <w:rsid w:val="006965D0"/>
    <w:rsid w:val="006B35F1"/>
    <w:rsid w:val="006B7D1D"/>
    <w:rsid w:val="006D45BE"/>
    <w:rsid w:val="006D62EC"/>
    <w:rsid w:val="006D6A44"/>
    <w:rsid w:val="006E0DD2"/>
    <w:rsid w:val="006E7BA8"/>
    <w:rsid w:val="006F1016"/>
    <w:rsid w:val="006F27B0"/>
    <w:rsid w:val="006F34EF"/>
    <w:rsid w:val="007001FB"/>
    <w:rsid w:val="007040A8"/>
    <w:rsid w:val="00711772"/>
    <w:rsid w:val="00715115"/>
    <w:rsid w:val="00715B9D"/>
    <w:rsid w:val="00735750"/>
    <w:rsid w:val="00736690"/>
    <w:rsid w:val="00737EE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218F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3EB5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465C5"/>
    <w:rsid w:val="00B541C4"/>
    <w:rsid w:val="00B70613"/>
    <w:rsid w:val="00B75A1E"/>
    <w:rsid w:val="00B9357B"/>
    <w:rsid w:val="00B95A9E"/>
    <w:rsid w:val="00BB0E38"/>
    <w:rsid w:val="00BB29A0"/>
    <w:rsid w:val="00BB7EE1"/>
    <w:rsid w:val="00BC4111"/>
    <w:rsid w:val="00BD08E0"/>
    <w:rsid w:val="00BE02A4"/>
    <w:rsid w:val="00BE3F1C"/>
    <w:rsid w:val="00BE6761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1D0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32AC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D6F45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123</TotalTime>
  <Pages>6</Pages>
  <Words>865</Words>
  <Characters>5228</Characters>
  <Application>Microsoft Office Word</Application>
  <DocSecurity>0</DocSecurity>
  <Lines>261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32</cp:revision>
  <cp:lastPrinted>2018-05-21T12:50:00Z</cp:lastPrinted>
  <dcterms:created xsi:type="dcterms:W3CDTF">2023-04-26T10:13:00Z</dcterms:created>
  <dcterms:modified xsi:type="dcterms:W3CDTF">2026-03-18T09:03:00Z</dcterms:modified>
</cp:coreProperties>
</file>