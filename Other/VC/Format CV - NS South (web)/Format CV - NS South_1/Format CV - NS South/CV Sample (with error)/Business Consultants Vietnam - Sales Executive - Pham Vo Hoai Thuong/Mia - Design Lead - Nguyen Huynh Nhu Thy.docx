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6B46CE0C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BC3DE2" w:rsidRPr="00BC3DE2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MIA</w:t>
      </w:r>
    </w:p>
    <w:p w14:paraId="594AF1AC" w14:textId="5CA46B1A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BC3DE2" w:rsidRPr="00BC3DE2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Design Lead</w:t>
      </w:r>
    </w:p>
    <w:p w14:paraId="7A2604BA" w14:textId="4654AAF7" w:rsidR="003C2EF8" w:rsidRDefault="00BC3DE2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EE66D30" wp14:editId="2F6F7CB7">
            <wp:simplePos x="0" y="0"/>
            <wp:positionH relativeFrom="page">
              <wp:posOffset>5608943</wp:posOffset>
            </wp:positionH>
            <wp:positionV relativeFrom="paragraph">
              <wp:posOffset>10160</wp:posOffset>
            </wp:positionV>
            <wp:extent cx="1457972" cy="1847850"/>
            <wp:effectExtent l="0" t="0" r="889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714" cy="1852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291C863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BC3DE2" w:rsidRPr="00BC3DE2">
        <w:rPr>
          <w:rFonts w:ascii="Arial" w:eastAsia="Arial" w:hAnsi="Arial" w:cs="Arial"/>
          <w:color w:val="002060"/>
        </w:rPr>
        <w:t>Nguyen Huynh Nhu Thy</w:t>
      </w:r>
    </w:p>
    <w:p w14:paraId="39695A2D" w14:textId="01E99FC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BC3DE2">
        <w:rPr>
          <w:rFonts w:ascii="Arial" w:eastAsia="Arial" w:hAnsi="Arial" w:cs="Arial"/>
          <w:color w:val="002060"/>
        </w:rPr>
        <w:t>Female</w:t>
      </w:r>
    </w:p>
    <w:p w14:paraId="19B552E2" w14:textId="1DC6D0F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10110377" w14:textId="77777777" w:rsidR="00EE58A5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EE58A5">
            <w:rPr>
              <w:noProof/>
            </w:rPr>
            <w:t>2025</w:t>
          </w:r>
          <w:r w:rsidR="00EE58A5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EE58A5">
            <w:rPr>
              <w:noProof/>
            </w:rPr>
            <w:t>RECHIC - CARA CLUB FASHION</w:t>
          </w:r>
        </w:p>
        <w:p w14:paraId="77BEB701" w14:textId="77777777" w:rsidR="00EE58A5" w:rsidRDefault="00EE58A5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Leader Graphic Design</w:t>
          </w:r>
        </w:p>
        <w:p w14:paraId="6A7FAC34" w14:textId="77777777" w:rsidR="00EE58A5" w:rsidRDefault="00EE58A5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2022 - 2024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ACFC - AU CHAU FASHION AND COSMETIC</w:t>
          </w:r>
        </w:p>
        <w:p w14:paraId="3EFE370F" w14:textId="77777777" w:rsidR="00EE58A5" w:rsidRDefault="00EE58A5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Designer Marketing Centralize</w:t>
          </w:r>
        </w:p>
        <w:p w14:paraId="39931111" w14:textId="77777777" w:rsidR="00EE58A5" w:rsidRDefault="00EE58A5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2021 - 2022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PANDORA VIETNAM - NORBREEZE GROUP</w:t>
          </w:r>
        </w:p>
        <w:p w14:paraId="5A02921D" w14:textId="77777777" w:rsidR="00EE58A5" w:rsidRDefault="00EE58A5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Artwork Designer</w:t>
          </w:r>
        </w:p>
        <w:p w14:paraId="2FAC53AE" w14:textId="77777777" w:rsidR="00EE58A5" w:rsidRDefault="00EE58A5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2017 - 2018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HOANG PHUC INTERNATIONAL</w:t>
          </w:r>
        </w:p>
        <w:p w14:paraId="0112F855" w14:textId="77777777" w:rsidR="00EE58A5" w:rsidRDefault="00EE58A5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Digital Designer Assistant</w:t>
          </w:r>
        </w:p>
        <w:p w14:paraId="4FCD783F" w14:textId="77777777" w:rsidR="00EE58A5" w:rsidRDefault="00EE58A5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2014 - 2017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FREELANCE</w:t>
          </w:r>
        </w:p>
        <w:p w14:paraId="188AD88A" w14:textId="77777777" w:rsidR="00EE58A5" w:rsidRDefault="00EE58A5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Freelance Designer</w:t>
          </w:r>
        </w:p>
        <w:p w14:paraId="21A1E84C" w14:textId="77777777" w:rsidR="00EE58A5" w:rsidRDefault="00EE58A5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2013 - 2014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XLE GROUP</w:t>
          </w:r>
        </w:p>
        <w:p w14:paraId="5B596DFF" w14:textId="77777777" w:rsidR="00EE58A5" w:rsidRDefault="00EE58A5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Designer Intern</w:t>
          </w:r>
        </w:p>
        <w:p w14:paraId="34384CD5" w14:textId="10DDA6EE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5233FC0B" w14:textId="7E351BD9" w:rsidR="00657A9F" w:rsidRDefault="00BC3DE2" w:rsidP="00AD43FC">
      <w:pPr>
        <w:pStyle w:val="Heading1"/>
      </w:pPr>
      <w:bookmarkStart w:id="0" w:name="_Toc224747950"/>
      <w:r w:rsidRPr="00BC3DE2">
        <w:t>2025</w:t>
      </w:r>
      <w:r>
        <w:tab/>
      </w:r>
      <w:r w:rsidR="00AD43FC" w:rsidRPr="00BC3DE2">
        <w:t>RECHIC - CARA CLUB FASHION</w:t>
      </w:r>
      <w:bookmarkEnd w:id="0"/>
      <w:r w:rsidRPr="00BC3DE2">
        <w:tab/>
      </w:r>
    </w:p>
    <w:p w14:paraId="2B1EF4B6" w14:textId="77777777" w:rsidR="00BC3DE2" w:rsidRPr="00BC3DE2" w:rsidRDefault="00BC3DE2" w:rsidP="00AD43FC">
      <w:pPr>
        <w:pStyle w:val="Heading3"/>
      </w:pPr>
      <w:bookmarkStart w:id="1" w:name="_Toc224747951"/>
      <w:r w:rsidRPr="00BC3DE2">
        <w:t>Leader Graphic Design</w:t>
      </w:r>
      <w:bookmarkEnd w:id="1"/>
    </w:p>
    <w:p w14:paraId="5D9EAB01" w14:textId="7636200E" w:rsidR="00BC3DE2" w:rsidRPr="00547E37" w:rsidRDefault="00BC3DE2" w:rsidP="00AD43FC">
      <w:pPr>
        <w:pStyle w:val="1Content"/>
      </w:pPr>
      <w:r w:rsidRPr="00547E37">
        <w:rPr>
          <w:rFonts w:eastAsia="Arial"/>
        </w:rPr>
        <w:t xml:space="preserve">Manage </w:t>
      </w:r>
      <w:r w:rsidRPr="00547E37">
        <w:t>and grow the design team, enhancing skills and team cohesion.</w:t>
      </w:r>
    </w:p>
    <w:p w14:paraId="2B132ABE" w14:textId="1578C0DC" w:rsidR="00BC3DE2" w:rsidRPr="00547E37" w:rsidRDefault="00BC3DE2" w:rsidP="00AD43FC">
      <w:pPr>
        <w:pStyle w:val="1Content"/>
      </w:pPr>
      <w:r w:rsidRPr="00547E37">
        <w:t>Build and oversee brand image aligned with strategic direction.</w:t>
      </w:r>
    </w:p>
    <w:p w14:paraId="195B8BA6" w14:textId="548B707E" w:rsidR="00BC3DE2" w:rsidRPr="00547E37" w:rsidRDefault="00BC3DE2" w:rsidP="00AD43FC">
      <w:pPr>
        <w:pStyle w:val="1Content"/>
      </w:pPr>
      <w:r w:rsidRPr="00547E37">
        <w:t>Coordinate departments and manage projects to ensure efficiency.</w:t>
      </w:r>
    </w:p>
    <w:p w14:paraId="680923DD" w14:textId="046770F0" w:rsidR="00BC3DE2" w:rsidRPr="00547E37" w:rsidRDefault="00BC3DE2" w:rsidP="00AD43FC">
      <w:pPr>
        <w:pStyle w:val="1Content"/>
      </w:pPr>
      <w:r w:rsidRPr="00547E37">
        <w:t>Create design ideas that deliver strong brand value.</w:t>
      </w:r>
    </w:p>
    <w:p w14:paraId="36B95EFF" w14:textId="0F644E87" w:rsidR="00BC3DE2" w:rsidRPr="00547E37" w:rsidRDefault="00BC3DE2" w:rsidP="00AD43FC">
      <w:pPr>
        <w:pStyle w:val="1Content"/>
      </w:pPr>
      <w:r w:rsidRPr="00547E37">
        <w:t>Manage resources and optimize workflows for better output.</w:t>
      </w:r>
    </w:p>
    <w:p w14:paraId="041F61F4" w14:textId="77777777" w:rsidR="00BC3DE2" w:rsidRDefault="00BC3DE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3CD87DF" w14:textId="4CE865CA" w:rsidR="00BC3DE2" w:rsidRDefault="00AD43FC" w:rsidP="006A05B2">
      <w:pPr>
        <w:pStyle w:val="Heading1"/>
      </w:pPr>
      <w:bookmarkStart w:id="2" w:name="_Toc224747952"/>
      <w:r w:rsidRPr="00AD43FC">
        <w:lastRenderedPageBreak/>
        <w:t>2022 - 2024</w:t>
      </w:r>
      <w:r>
        <w:tab/>
      </w:r>
      <w:r w:rsidRPr="00AD43FC">
        <w:t>ACFC - AU CHAU FASHION AND COSMETIC</w:t>
      </w:r>
      <w:bookmarkEnd w:id="2"/>
      <w:r w:rsidRPr="00AD43FC">
        <w:tab/>
      </w:r>
    </w:p>
    <w:p w14:paraId="5B94F49C" w14:textId="77777777" w:rsidR="00AD43FC" w:rsidRPr="00AD43FC" w:rsidRDefault="00AD43FC" w:rsidP="006A05B2">
      <w:pPr>
        <w:pStyle w:val="Heading3"/>
      </w:pPr>
      <w:bookmarkStart w:id="3" w:name="_Toc224747953"/>
      <w:r w:rsidRPr="00AD43FC">
        <w:t>Designer Marketing Centralize</w:t>
      </w:r>
      <w:bookmarkEnd w:id="3"/>
    </w:p>
    <w:p w14:paraId="7C78E181" w14:textId="2EDD2016" w:rsidR="00AD43FC" w:rsidRPr="00C27C1E" w:rsidRDefault="00AD43FC" w:rsidP="006A05B2">
      <w:pPr>
        <w:pStyle w:val="1Content"/>
      </w:pPr>
      <w:r w:rsidRPr="00C27C1E">
        <w:rPr>
          <w:rFonts w:eastAsia="Arial"/>
        </w:rPr>
        <w:t xml:space="preserve">Responsible for advertising </w:t>
      </w:r>
      <w:r w:rsidRPr="00C27C1E">
        <w:t>design for brands: Calvin Klein, Karl Lagerfeld, Guess, Armani Exchange, French Connection, Mothercare, Sunnies Studios</w:t>
      </w:r>
    </w:p>
    <w:p w14:paraId="44701417" w14:textId="7424A576" w:rsidR="00AD43FC" w:rsidRPr="00C27C1E" w:rsidRDefault="00AD43FC" w:rsidP="006A05B2">
      <w:pPr>
        <w:pStyle w:val="1Content"/>
      </w:pPr>
      <w:r w:rsidRPr="00C27C1E">
        <w:t>Create and maintain graphic design content according to brand guidelines.</w:t>
      </w:r>
    </w:p>
    <w:p w14:paraId="1ABF8482" w14:textId="3CEC85EC" w:rsidR="00AD43FC" w:rsidRPr="00C27C1E" w:rsidRDefault="00AD43FC" w:rsidP="006A05B2">
      <w:pPr>
        <w:pStyle w:val="1Content"/>
      </w:pPr>
      <w:r w:rsidRPr="00C27C1E">
        <w:t>To create all designs for digital marketing channels such as banners, social poster, email marketing and print publications such as posters, standee, adO vertising banners.</w:t>
      </w:r>
    </w:p>
    <w:p w14:paraId="4EB32D33" w14:textId="58DA717F" w:rsidR="009A5BFF" w:rsidRPr="00C27C1E" w:rsidRDefault="00AD43FC" w:rsidP="006A05B2">
      <w:pPr>
        <w:pStyle w:val="1Content"/>
        <w:rPr>
          <w:rFonts w:eastAsia="Arial"/>
        </w:rPr>
      </w:pPr>
      <w:r w:rsidRPr="00C27C1E">
        <w:t>Collab with VM team to braindstorm and create the layout for store VM. -AcO tively</w:t>
      </w:r>
      <w:r w:rsidRPr="00C27C1E">
        <w:rPr>
          <w:rFonts w:eastAsia="Arial"/>
        </w:rPr>
        <w:t xml:space="preserve"> implement, take responsibility for a part or the whole project as asO signed.</w:t>
      </w:r>
    </w:p>
    <w:p w14:paraId="75E218F4" w14:textId="77777777" w:rsidR="00AD43FC" w:rsidRDefault="00AD43FC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9ABB990" w14:textId="773EA618" w:rsidR="00AD43FC" w:rsidRDefault="006A05B2" w:rsidP="006A05B2">
      <w:pPr>
        <w:pStyle w:val="Heading1"/>
      </w:pPr>
      <w:bookmarkStart w:id="4" w:name="_Toc224747954"/>
      <w:r w:rsidRPr="006A05B2">
        <w:t>2021 - 2022</w:t>
      </w:r>
      <w:r>
        <w:tab/>
      </w:r>
      <w:r w:rsidRPr="006A05B2">
        <w:t>PANDORA VIETNAM - NORBREEZE GROUP</w:t>
      </w:r>
      <w:bookmarkEnd w:id="4"/>
      <w:r w:rsidRPr="006A05B2">
        <w:tab/>
      </w:r>
    </w:p>
    <w:p w14:paraId="275169C8" w14:textId="77777777" w:rsidR="006A05B2" w:rsidRPr="006A05B2" w:rsidRDefault="006A05B2" w:rsidP="006A05B2">
      <w:pPr>
        <w:pStyle w:val="Heading3"/>
      </w:pPr>
      <w:bookmarkStart w:id="5" w:name="_Toc224747955"/>
      <w:r w:rsidRPr="006A05B2">
        <w:t>Artwork Designer</w:t>
      </w:r>
      <w:bookmarkEnd w:id="5"/>
    </w:p>
    <w:p w14:paraId="7953E090" w14:textId="6F5DF950" w:rsidR="006A05B2" w:rsidRPr="006A05B2" w:rsidRDefault="006A05B2" w:rsidP="006A05B2">
      <w:pPr>
        <w:pStyle w:val="1Content"/>
      </w:pPr>
      <w:r w:rsidRPr="006A05B2">
        <w:t>Responsible for the visual of the brand Pandora Jewellery in Vietnam</w:t>
      </w:r>
    </w:p>
    <w:p w14:paraId="21DAFC62" w14:textId="0332660E" w:rsidR="006A05B2" w:rsidRPr="006A05B2" w:rsidRDefault="006A05B2" w:rsidP="006A05B2">
      <w:pPr>
        <w:pStyle w:val="1Content"/>
      </w:pPr>
      <w:r w:rsidRPr="006A05B2">
        <w:t>Conceptualize visuals based on requirements</w:t>
      </w:r>
    </w:p>
    <w:p w14:paraId="6911100B" w14:textId="3F81E175" w:rsidR="006A05B2" w:rsidRPr="006A05B2" w:rsidRDefault="006A05B2" w:rsidP="006A05B2">
      <w:pPr>
        <w:pStyle w:val="1Content"/>
      </w:pPr>
      <w:r w:rsidRPr="006A05B2">
        <w:t>Create visual elements such as logos, original images, and illustrations to deliver a message.</w:t>
      </w:r>
    </w:p>
    <w:p w14:paraId="4EA16B09" w14:textId="74B30C16" w:rsidR="006A05B2" w:rsidRPr="006A05B2" w:rsidRDefault="006A05B2" w:rsidP="006A05B2">
      <w:pPr>
        <w:pStyle w:val="1Content"/>
      </w:pPr>
      <w:r w:rsidRPr="006A05B2">
        <w:t>Create and design various materials for print, Retail POSM, digital banner</w:t>
      </w:r>
    </w:p>
    <w:p w14:paraId="21940779" w14:textId="13E39CE2" w:rsidR="006A05B2" w:rsidRPr="006A05B2" w:rsidRDefault="006A05B2" w:rsidP="006A05B2">
      <w:pPr>
        <w:pStyle w:val="1Content"/>
      </w:pPr>
      <w:r w:rsidRPr="006A05B2">
        <w:t>Coordinating with outside agencies, art services, printers, and colleagues to produce final design as required</w:t>
      </w:r>
    </w:p>
    <w:p w14:paraId="46EF6035" w14:textId="1E064B5E" w:rsidR="006A05B2" w:rsidRPr="006A05B2" w:rsidRDefault="006A05B2" w:rsidP="006A05B2">
      <w:pPr>
        <w:pStyle w:val="1Content"/>
      </w:pPr>
      <w:r w:rsidRPr="006A05B2">
        <w:t>Ensure high quality, cost competitive branded/promotional POS/ printing material is delivered.</w:t>
      </w:r>
    </w:p>
    <w:p w14:paraId="684AB462" w14:textId="728610A4" w:rsidR="006A05B2" w:rsidRPr="006A05B2" w:rsidRDefault="006A05B2" w:rsidP="006A05B2">
      <w:pPr>
        <w:pStyle w:val="1Content"/>
      </w:pPr>
      <w:r w:rsidRPr="006A05B2">
        <w:t>Manage the artwork of regional market to make sure those will be aligned with brand guidelines.</w:t>
      </w:r>
    </w:p>
    <w:p w14:paraId="2A4ED576" w14:textId="1C3945F6" w:rsidR="00AD43FC" w:rsidRDefault="006A05B2" w:rsidP="006A05B2">
      <w:pPr>
        <w:pStyle w:val="1Content"/>
      </w:pPr>
      <w:r w:rsidRPr="006A05B2">
        <w:t>Internal Communications design.</w:t>
      </w:r>
    </w:p>
    <w:p w14:paraId="220FB747" w14:textId="77777777" w:rsidR="006A05B2" w:rsidRDefault="006A05B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B0191D5" w14:textId="6BBC43BF" w:rsidR="006A05B2" w:rsidRDefault="006A05B2" w:rsidP="006A05B2">
      <w:pPr>
        <w:pStyle w:val="Heading1"/>
      </w:pPr>
      <w:bookmarkStart w:id="6" w:name="_Toc224747956"/>
      <w:r w:rsidRPr="006A05B2">
        <w:t>2017 - 2018</w:t>
      </w:r>
      <w:r>
        <w:tab/>
      </w:r>
      <w:r w:rsidRPr="006A05B2">
        <w:t>HOANG PHUC INTERNATIONAL</w:t>
      </w:r>
      <w:bookmarkEnd w:id="6"/>
    </w:p>
    <w:p w14:paraId="1C7790D1" w14:textId="77777777" w:rsidR="006A05B2" w:rsidRPr="006A05B2" w:rsidRDefault="006A05B2" w:rsidP="006A05B2">
      <w:pPr>
        <w:pStyle w:val="Heading3"/>
      </w:pPr>
      <w:bookmarkStart w:id="7" w:name="_Toc224747957"/>
      <w:r w:rsidRPr="006A05B2">
        <w:t>Digital Designer Assistant</w:t>
      </w:r>
      <w:bookmarkEnd w:id="7"/>
    </w:p>
    <w:p w14:paraId="31FB6D88" w14:textId="37177BCB" w:rsidR="006A05B2" w:rsidRPr="006A05B2" w:rsidRDefault="006A05B2" w:rsidP="006A05B2">
      <w:pPr>
        <w:pStyle w:val="1Content"/>
      </w:pPr>
      <w:r w:rsidRPr="006A05B2">
        <w:t>Digital advertising design for brands: Dr Marten, Sisley, Ecko, Kappa, Superga, United Colors of Benetton, Replay</w:t>
      </w:r>
    </w:p>
    <w:p w14:paraId="15A5B873" w14:textId="1AF4DB30" w:rsidR="006A05B2" w:rsidRPr="006A05B2" w:rsidRDefault="006A05B2" w:rsidP="006A05B2">
      <w:pPr>
        <w:pStyle w:val="1Content"/>
      </w:pPr>
      <w:r w:rsidRPr="006A05B2">
        <w:t>Creative design for digital marketing platforms (FB, IG, Ads, Website)</w:t>
      </w:r>
    </w:p>
    <w:p w14:paraId="11A1D68B" w14:textId="3E897C02" w:rsidR="006A05B2" w:rsidRPr="006A05B2" w:rsidRDefault="006A05B2" w:rsidP="006A05B2">
      <w:pPr>
        <w:pStyle w:val="1Content"/>
      </w:pPr>
      <w:r w:rsidRPr="006A05B2">
        <w:t>Support photo shooting and editing for online campaigns and events.</w:t>
      </w:r>
    </w:p>
    <w:p w14:paraId="08B03FE8" w14:textId="3B671BB7" w:rsidR="006A05B2" w:rsidRPr="006A05B2" w:rsidRDefault="006A05B2" w:rsidP="006A05B2">
      <w:pPr>
        <w:pStyle w:val="1Content"/>
      </w:pPr>
      <w:r w:rsidRPr="006A05B2">
        <w:t>Improve the website of the company and social media platform.</w:t>
      </w:r>
    </w:p>
    <w:p w14:paraId="59E9ABCF" w14:textId="7D9EFDCA" w:rsidR="006A05B2" w:rsidRDefault="006A05B2" w:rsidP="006A05B2">
      <w:pPr>
        <w:pStyle w:val="1Content"/>
      </w:pPr>
      <w:r w:rsidRPr="006A05B2">
        <w:lastRenderedPageBreak/>
        <w:t>Design landing page, banner website, email marketing and lightboxes for collaborative advertising projects in commercial centers.</w:t>
      </w:r>
    </w:p>
    <w:p w14:paraId="3094975D" w14:textId="77777777" w:rsidR="006A05B2" w:rsidRDefault="006A05B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70D60BD" w14:textId="34DE4A38" w:rsidR="006A05B2" w:rsidRDefault="006A05B2" w:rsidP="006A05B2">
      <w:pPr>
        <w:pStyle w:val="Heading1"/>
      </w:pPr>
      <w:bookmarkStart w:id="8" w:name="_Toc224747958"/>
      <w:r w:rsidRPr="006A05B2">
        <w:t>2014 - 2017</w:t>
      </w:r>
      <w:r>
        <w:tab/>
      </w:r>
      <w:r w:rsidRPr="006A05B2">
        <w:t>FREELANCE</w:t>
      </w:r>
      <w:bookmarkEnd w:id="8"/>
    </w:p>
    <w:p w14:paraId="70C6EE14" w14:textId="77777777" w:rsidR="006A05B2" w:rsidRPr="006A05B2" w:rsidRDefault="006A05B2" w:rsidP="006A05B2">
      <w:pPr>
        <w:pStyle w:val="Heading3"/>
      </w:pPr>
      <w:bookmarkStart w:id="9" w:name="_Toc224747959"/>
      <w:r w:rsidRPr="006A05B2">
        <w:t>Freelance Designer</w:t>
      </w:r>
      <w:bookmarkEnd w:id="9"/>
    </w:p>
    <w:p w14:paraId="1AA858A0" w14:textId="77777777" w:rsidR="006A05B2" w:rsidRPr="006A05B2" w:rsidRDefault="006A05B2" w:rsidP="006A05B2">
      <w:pPr>
        <w:pStyle w:val="1Content"/>
      </w:pPr>
      <w:r w:rsidRPr="006A05B2">
        <w:t>The brand used to participate in design: Dầu tràm Bé Yêu, T-Pizza, 1Click store, Tín Nghĩa Monex, SS English</w:t>
      </w:r>
    </w:p>
    <w:p w14:paraId="475CA035" w14:textId="4892B1C4" w:rsidR="006A05B2" w:rsidRPr="006A05B2" w:rsidRDefault="006A05B2" w:rsidP="006A05B2">
      <w:pPr>
        <w:pStyle w:val="1Content"/>
      </w:pPr>
      <w:r w:rsidRPr="006A05B2">
        <w:t>Design banners for projects of partners: Cellphone S, Hoangha mobile, lazada, adayroi, BTJ, zing, The V-Show, Amazing show, Diamond Place</w:t>
      </w:r>
    </w:p>
    <w:p w14:paraId="6A9D259C" w14:textId="3EBA818C" w:rsidR="006A05B2" w:rsidRDefault="006A05B2" w:rsidP="006A05B2">
      <w:pPr>
        <w:pStyle w:val="1Content"/>
      </w:pPr>
      <w:r w:rsidRPr="006A05B2">
        <w:t>Stylist and product photo, photo retouch</w:t>
      </w:r>
    </w:p>
    <w:p w14:paraId="31F69472" w14:textId="77777777" w:rsidR="006A05B2" w:rsidRDefault="006A05B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BD4AF8E" w14:textId="17B7B243" w:rsidR="006A05B2" w:rsidRDefault="006A05B2" w:rsidP="006A05B2">
      <w:pPr>
        <w:pStyle w:val="Heading1"/>
      </w:pPr>
      <w:bookmarkStart w:id="10" w:name="_Toc224747960"/>
      <w:r w:rsidRPr="006A05B2">
        <w:t>2013 - 2014</w:t>
      </w:r>
      <w:r>
        <w:tab/>
      </w:r>
      <w:r w:rsidRPr="006A05B2">
        <w:t>XLE GROUP</w:t>
      </w:r>
      <w:bookmarkEnd w:id="10"/>
      <w:r w:rsidRPr="006A05B2">
        <w:tab/>
      </w:r>
    </w:p>
    <w:p w14:paraId="5C3A705E" w14:textId="31414CCF" w:rsidR="006A05B2" w:rsidRDefault="006A05B2" w:rsidP="006A05B2">
      <w:pPr>
        <w:pStyle w:val="Heading3"/>
      </w:pPr>
      <w:bookmarkStart w:id="11" w:name="_Toc224747961"/>
      <w:r w:rsidRPr="006A05B2">
        <w:t>Designer Intern</w:t>
      </w:r>
      <w:bookmarkEnd w:id="11"/>
    </w:p>
    <w:p w14:paraId="7FABF8EE" w14:textId="77777777" w:rsidR="006A05B2" w:rsidRDefault="006A05B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05478196" w14:textId="3EA93E90" w:rsidR="00BC3DE2" w:rsidRPr="00BC3DE2" w:rsidRDefault="00BC3DE2" w:rsidP="00BC3DE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BC3DE2">
        <w:rPr>
          <w:rFonts w:ascii="Arial" w:eastAsia="Arial" w:hAnsi="Arial" w:cs="Arial"/>
          <w:color w:val="002060"/>
        </w:rPr>
        <w:t>Oct 2011-Jul 2014</w:t>
      </w:r>
      <w:r w:rsidR="0084783A">
        <w:rPr>
          <w:rFonts w:ascii="Arial" w:eastAsia="Arial" w:hAnsi="Arial" w:cs="Arial"/>
          <w:color w:val="002060"/>
        </w:rPr>
        <w:tab/>
      </w:r>
      <w:r w:rsidRPr="00BC3DE2">
        <w:rPr>
          <w:rFonts w:ascii="Arial" w:eastAsia="Arial" w:hAnsi="Arial" w:cs="Arial"/>
          <w:color w:val="002060"/>
        </w:rPr>
        <w:t>HCM VOCATIONAL COLLEGE OF TECHNOLOGY</w:t>
      </w:r>
    </w:p>
    <w:p w14:paraId="063EE162" w14:textId="77827103" w:rsidR="00657A9F" w:rsidRDefault="00BC3DE2" w:rsidP="00BC3DE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BC3DE2">
        <w:rPr>
          <w:rFonts w:ascii="Arial" w:eastAsia="Arial" w:hAnsi="Arial" w:cs="Arial"/>
          <w:color w:val="002060"/>
        </w:rPr>
        <w:t>Graduated in Graphic Design - Good level</w:t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6F1F8A82" w14:textId="665155BE" w:rsidR="00BC3DE2" w:rsidRPr="00BC3DE2" w:rsidRDefault="00BC3DE2" w:rsidP="00BC3DE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C3DE2">
        <w:rPr>
          <w:rFonts w:ascii="Arial" w:eastAsia="Arial" w:hAnsi="Arial" w:cs="Arial"/>
          <w:b/>
          <w:bCs/>
          <w:color w:val="002060"/>
        </w:rPr>
        <w:t xml:space="preserve">SKILLS </w:t>
      </w:r>
    </w:p>
    <w:p w14:paraId="0232DBB1" w14:textId="77777777" w:rsidR="00BC3DE2" w:rsidRDefault="00BC3DE2" w:rsidP="00BC3DE2">
      <w:pPr>
        <w:pStyle w:val="1Content"/>
      </w:pPr>
      <w:r w:rsidRPr="00BC3DE2">
        <w:t xml:space="preserve">Team Management </w:t>
      </w:r>
    </w:p>
    <w:p w14:paraId="77FE4F20" w14:textId="77777777" w:rsidR="00BC3DE2" w:rsidRDefault="00BC3DE2" w:rsidP="00BC3DE2">
      <w:pPr>
        <w:pStyle w:val="1Content"/>
      </w:pPr>
      <w:r w:rsidRPr="00BC3DE2">
        <w:t xml:space="preserve">Image Orientation </w:t>
      </w:r>
    </w:p>
    <w:p w14:paraId="7AA7F513" w14:textId="77777777" w:rsidR="00BC3DE2" w:rsidRDefault="00BC3DE2" w:rsidP="00BC3DE2">
      <w:pPr>
        <w:pStyle w:val="1Content"/>
      </w:pPr>
      <w:r w:rsidRPr="00BC3DE2">
        <w:t xml:space="preserve">Organize Tasks </w:t>
      </w:r>
    </w:p>
    <w:p w14:paraId="423F6B45" w14:textId="722E70BD" w:rsidR="00BC3DE2" w:rsidRPr="00BC3DE2" w:rsidRDefault="00BC3DE2" w:rsidP="00BC3DE2">
      <w:pPr>
        <w:pStyle w:val="1Content"/>
      </w:pPr>
      <w:r w:rsidRPr="00BC3DE2">
        <w:t>Teamwork</w:t>
      </w:r>
    </w:p>
    <w:p w14:paraId="160304BE" w14:textId="77777777" w:rsidR="00BC3DE2" w:rsidRPr="00BC3DE2" w:rsidRDefault="00BC3DE2" w:rsidP="00BC3DE2">
      <w:pPr>
        <w:pStyle w:val="1Content"/>
      </w:pPr>
      <w:r w:rsidRPr="00BC3DE2">
        <w:t>Problem Solving / Solution Proposing</w:t>
      </w:r>
    </w:p>
    <w:p w14:paraId="5F25B975" w14:textId="77777777" w:rsidR="00BC3DE2" w:rsidRDefault="00BC3DE2" w:rsidP="00BC3DE2">
      <w:pPr>
        <w:pStyle w:val="1Content"/>
      </w:pPr>
      <w:r w:rsidRPr="00BC3DE2">
        <w:t xml:space="preserve">Printing design </w:t>
      </w:r>
    </w:p>
    <w:p w14:paraId="0CBD7E53" w14:textId="77777777" w:rsidR="00BC3DE2" w:rsidRDefault="00BC3DE2" w:rsidP="00BC3DE2">
      <w:pPr>
        <w:pStyle w:val="1Content"/>
      </w:pPr>
      <w:r w:rsidRPr="00BC3DE2">
        <w:t xml:space="preserve">Logo G Branding </w:t>
      </w:r>
    </w:p>
    <w:p w14:paraId="1816B053" w14:textId="4548965E" w:rsidR="00BC3DE2" w:rsidRPr="00BC3DE2" w:rsidRDefault="00BC3DE2" w:rsidP="00BC3DE2">
      <w:pPr>
        <w:pStyle w:val="1Content"/>
      </w:pPr>
      <w:r w:rsidRPr="00BC3DE2">
        <w:t>Digital design</w:t>
      </w:r>
    </w:p>
    <w:p w14:paraId="197CDDB0" w14:textId="77777777" w:rsidR="00BC3DE2" w:rsidRDefault="00BC3DE2" w:rsidP="00BC3DE2">
      <w:pPr>
        <w:pStyle w:val="1Content"/>
      </w:pPr>
      <w:r w:rsidRPr="00BC3DE2">
        <w:t xml:space="preserve">Photography/Edit Video </w:t>
      </w:r>
    </w:p>
    <w:p w14:paraId="39771CEB" w14:textId="5CA3F863" w:rsidR="00BC3DE2" w:rsidRPr="00BC3DE2" w:rsidRDefault="00BC3DE2" w:rsidP="00BC3DE2">
      <w:pPr>
        <w:pStyle w:val="1Content"/>
      </w:pPr>
      <w:r w:rsidRPr="00BC3DE2">
        <w:t>Decorate - Handcraft - Stylist</w:t>
      </w:r>
    </w:p>
    <w:p w14:paraId="4690CD5C" w14:textId="390C8D3E" w:rsidR="00657A9F" w:rsidRDefault="00BC3DE2" w:rsidP="00BC3DE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BC3DE2">
        <w:rPr>
          <w:rFonts w:ascii="Arial" w:eastAsia="Arial" w:hAnsi="Arial" w:cs="Arial"/>
          <w:color w:val="002060"/>
        </w:rPr>
        <w:tab/>
      </w:r>
    </w:p>
    <w:p w14:paraId="61E681AD" w14:textId="77777777" w:rsidR="00BC3DE2" w:rsidRPr="00BC3DE2" w:rsidRDefault="00BC3DE2" w:rsidP="00BC3DE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C3DE2">
        <w:rPr>
          <w:rFonts w:ascii="Arial" w:eastAsia="Arial" w:hAnsi="Arial" w:cs="Arial"/>
          <w:b/>
          <w:bCs/>
          <w:color w:val="002060"/>
        </w:rPr>
        <w:t xml:space="preserve">SOFTWARE </w:t>
      </w:r>
      <w:r w:rsidRPr="00BC3DE2">
        <w:rPr>
          <w:rFonts w:ascii="Arial" w:eastAsia="Arial" w:hAnsi="Arial" w:cs="Arial"/>
          <w:b/>
          <w:bCs/>
          <w:color w:val="002060"/>
        </w:rPr>
        <w:tab/>
      </w:r>
    </w:p>
    <w:p w14:paraId="6C9E8CDB" w14:textId="77777777" w:rsidR="00BC3DE2" w:rsidRPr="00BC3DE2" w:rsidRDefault="00BC3DE2" w:rsidP="00BC3DE2">
      <w:pPr>
        <w:pStyle w:val="1Content"/>
      </w:pPr>
      <w:r w:rsidRPr="00BC3DE2">
        <w:lastRenderedPageBreak/>
        <w:t>Adobe Photoshop</w:t>
      </w:r>
    </w:p>
    <w:p w14:paraId="0FD578CD" w14:textId="77777777" w:rsidR="00BC3DE2" w:rsidRPr="00BC3DE2" w:rsidRDefault="00BC3DE2" w:rsidP="00BC3DE2">
      <w:pPr>
        <w:pStyle w:val="1Content"/>
      </w:pPr>
      <w:r w:rsidRPr="00BC3DE2">
        <w:t>Adobe Illustrator</w:t>
      </w:r>
    </w:p>
    <w:p w14:paraId="7AD3010B" w14:textId="77777777" w:rsidR="00BC3DE2" w:rsidRPr="00BC3DE2" w:rsidRDefault="00BC3DE2" w:rsidP="00BC3DE2">
      <w:pPr>
        <w:pStyle w:val="1Content"/>
      </w:pPr>
      <w:r w:rsidRPr="00BC3DE2">
        <w:t>Adobe Indesign</w:t>
      </w:r>
    </w:p>
    <w:p w14:paraId="10B6013F" w14:textId="77777777" w:rsidR="00BC3DE2" w:rsidRPr="00BC3DE2" w:rsidRDefault="00BC3DE2" w:rsidP="00BC3DE2">
      <w:pPr>
        <w:pStyle w:val="1Content"/>
      </w:pPr>
      <w:r w:rsidRPr="00BC3DE2">
        <w:t>Adobe Premiere</w:t>
      </w:r>
    </w:p>
    <w:p w14:paraId="7BCD942A" w14:textId="48CE5EE4" w:rsidR="00BC3DE2" w:rsidRPr="00BC3DE2" w:rsidRDefault="00BC3DE2" w:rsidP="00BC3DE2">
      <w:pPr>
        <w:pStyle w:val="1Content"/>
      </w:pPr>
      <w:r w:rsidRPr="00BC3DE2">
        <w:t>Other photo and video editing apps on smart phones: Capcut, Wink,...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AEB4D6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770B" w14:textId="77777777" w:rsidR="00FA44E5" w:rsidRDefault="00FA44E5" w:rsidP="00AE7A20">
      <w:pPr>
        <w:spacing w:after="0" w:line="240" w:lineRule="auto"/>
      </w:pPr>
      <w:r>
        <w:separator/>
      </w:r>
    </w:p>
  </w:endnote>
  <w:endnote w:type="continuationSeparator" w:id="0">
    <w:p w14:paraId="420E61D5" w14:textId="77777777" w:rsidR="00FA44E5" w:rsidRDefault="00FA44E5" w:rsidP="00AE7A20">
      <w:pPr>
        <w:spacing w:after="0" w:line="240" w:lineRule="auto"/>
      </w:pPr>
      <w:r>
        <w:continuationSeparator/>
      </w:r>
    </w:p>
  </w:endnote>
  <w:endnote w:type="continuationNotice" w:id="1">
    <w:p w14:paraId="78951A7D" w14:textId="77777777" w:rsidR="00FA44E5" w:rsidRDefault="00FA4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DA7B5" w14:textId="77777777" w:rsidR="00FA44E5" w:rsidRDefault="00FA44E5" w:rsidP="00AE7A20">
      <w:pPr>
        <w:spacing w:after="0" w:line="240" w:lineRule="auto"/>
      </w:pPr>
      <w:r>
        <w:separator/>
      </w:r>
    </w:p>
  </w:footnote>
  <w:footnote w:type="continuationSeparator" w:id="0">
    <w:p w14:paraId="082F3C78" w14:textId="77777777" w:rsidR="00FA44E5" w:rsidRDefault="00FA44E5" w:rsidP="00AE7A20">
      <w:pPr>
        <w:spacing w:after="0" w:line="240" w:lineRule="auto"/>
      </w:pPr>
      <w:r>
        <w:continuationSeparator/>
      </w:r>
    </w:p>
  </w:footnote>
  <w:footnote w:type="continuationNotice" w:id="1">
    <w:p w14:paraId="1590DC32" w14:textId="77777777" w:rsidR="00FA44E5" w:rsidRDefault="00FA4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2F9A53C0"/>
    <w:multiLevelType w:val="multilevel"/>
    <w:tmpl w:val="14D0E9D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D871D24"/>
    <w:multiLevelType w:val="multilevel"/>
    <w:tmpl w:val="FCE8F00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6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B06805"/>
    <w:multiLevelType w:val="hybridMultilevel"/>
    <w:tmpl w:val="B53EB23C"/>
    <w:lvl w:ilvl="0" w:tplc="E782203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FEF49E7"/>
    <w:multiLevelType w:val="hybridMultilevel"/>
    <w:tmpl w:val="E0D867FC"/>
    <w:lvl w:ilvl="0" w:tplc="E782203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2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7"/>
  </w:num>
  <w:num w:numId="4" w16cid:durableId="24794007">
    <w:abstractNumId w:val="12"/>
  </w:num>
  <w:num w:numId="5" w16cid:durableId="19648019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4"/>
  </w:num>
  <w:num w:numId="7" w16cid:durableId="1433085472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11"/>
  </w:num>
  <w:num w:numId="11" w16cid:durableId="317685321">
    <w:abstractNumId w:val="4"/>
  </w:num>
  <w:num w:numId="12" w16cid:durableId="111674367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6"/>
  </w:num>
  <w:num w:numId="16" w16cid:durableId="7819219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9881782">
    <w:abstractNumId w:val="9"/>
  </w:num>
  <w:num w:numId="18" w16cid:durableId="1126463743">
    <w:abstractNumId w:val="3"/>
  </w:num>
  <w:num w:numId="19" w16cid:durableId="130169567">
    <w:abstractNumId w:val="8"/>
  </w:num>
  <w:num w:numId="20" w16cid:durableId="37554550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47E3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A05B2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3FC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3DE2"/>
    <w:rsid w:val="00BC4111"/>
    <w:rsid w:val="00BD08E0"/>
    <w:rsid w:val="00BE02A4"/>
    <w:rsid w:val="00BE3F1C"/>
    <w:rsid w:val="00BF0B3C"/>
    <w:rsid w:val="00BF782A"/>
    <w:rsid w:val="00C0657F"/>
    <w:rsid w:val="00C10D55"/>
    <w:rsid w:val="00C17199"/>
    <w:rsid w:val="00C20A8D"/>
    <w:rsid w:val="00C27C1E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B78FA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E58A5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4E5"/>
    <w:rsid w:val="00FA464E"/>
    <w:rsid w:val="00FA4C2B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122</TotalTime>
  <Pages>5</Pages>
  <Words>606</Words>
  <Characters>3776</Characters>
  <Application>Microsoft Office Word</Application>
  <DocSecurity>0</DocSecurity>
  <Lines>157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26</cp:revision>
  <cp:lastPrinted>2018-05-21T12:50:00Z</cp:lastPrinted>
  <dcterms:created xsi:type="dcterms:W3CDTF">2023-04-26T10:13:00Z</dcterms:created>
  <dcterms:modified xsi:type="dcterms:W3CDTF">2026-03-18T10:38:00Z</dcterms:modified>
</cp:coreProperties>
</file>